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5052D" w14:textId="675593F9" w:rsidR="00C6554A" w:rsidRPr="005C0E40" w:rsidRDefault="00C6554A" w:rsidP="00C6554A">
      <w:pPr>
        <w:pStyle w:val="Foto"/>
        <w:rPr>
          <w:lang w:val="pt-BR"/>
        </w:rPr>
      </w:pPr>
    </w:p>
    <w:p w14:paraId="28C47195" w14:textId="710E6A1B" w:rsidR="00C6554A" w:rsidRPr="005C0E40" w:rsidRDefault="00762137" w:rsidP="00C6554A">
      <w:pPr>
        <w:pStyle w:val="Ttulo"/>
        <w:rPr>
          <w:lang w:val="pt-BR"/>
        </w:rPr>
      </w:pPr>
      <w:r>
        <w:t>Implementação de Algoritmos Distribuídos</w:t>
      </w:r>
    </w:p>
    <w:p w14:paraId="134619B4" w14:textId="285217E4" w:rsidR="00C6554A" w:rsidRPr="005C0E40" w:rsidRDefault="00762137" w:rsidP="00C6554A">
      <w:pPr>
        <w:pStyle w:val="Subttulo"/>
        <w:rPr>
          <w:lang w:val="pt-BR"/>
        </w:rPr>
      </w:pPr>
      <w:r>
        <w:rPr>
          <w:lang w:val="pt-BR"/>
        </w:rPr>
        <w:t>Atividade 2</w:t>
      </w:r>
    </w:p>
    <w:p w14:paraId="1E802670" w14:textId="0BAE6ED0" w:rsidR="00D15397" w:rsidRDefault="00D15397" w:rsidP="00C6554A">
      <w:pPr>
        <w:pStyle w:val="InformaesdeContato"/>
        <w:rPr>
          <w:lang w:val="pt-BR" w:bidi="pt-BR"/>
        </w:rPr>
      </w:pPr>
      <w:r>
        <w:rPr>
          <w:lang w:val="pt-BR"/>
        </w:rPr>
        <w:t>Brenda Martinez</w:t>
      </w:r>
    </w:p>
    <w:p w14:paraId="284B66F3" w14:textId="77777777" w:rsidR="00D15397" w:rsidRDefault="00D15397" w:rsidP="00C6554A">
      <w:pPr>
        <w:pStyle w:val="InformaesdeContato"/>
        <w:rPr>
          <w:lang w:val="pt-BR"/>
        </w:rPr>
      </w:pPr>
      <w:r>
        <w:rPr>
          <w:lang w:val="pt-BR"/>
        </w:rPr>
        <w:t>Análise e Desenvolvimento de Sistemas</w:t>
      </w:r>
    </w:p>
    <w:p w14:paraId="0354C731" w14:textId="37A58685" w:rsidR="00C6554A" w:rsidRPr="005C0E40" w:rsidRDefault="00F65255" w:rsidP="00C6554A">
      <w:pPr>
        <w:pStyle w:val="InformaesdeContato"/>
        <w:rPr>
          <w:lang w:val="pt-BR"/>
        </w:rPr>
      </w:pPr>
      <w:r>
        <w:rPr>
          <w:lang w:val="pt-BR"/>
        </w:rPr>
        <w:t>março</w:t>
      </w:r>
      <w:r w:rsidR="00D15397">
        <w:rPr>
          <w:lang w:val="pt-BR"/>
        </w:rPr>
        <w:t>/202</w:t>
      </w:r>
      <w:r w:rsidR="00762137">
        <w:rPr>
          <w:lang w:val="pt-BR"/>
        </w:rPr>
        <w:t>5</w:t>
      </w:r>
      <w:r w:rsidR="00C6554A" w:rsidRPr="005C0E40">
        <w:rPr>
          <w:lang w:val="pt-BR" w:bidi="pt-B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pt-PT" w:eastAsia="en-US"/>
        </w:rPr>
        <w:id w:val="-514928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080F1" w14:textId="6D23335E" w:rsidR="005F4B80" w:rsidRDefault="005F4B80">
          <w:pPr>
            <w:pStyle w:val="CabealhodoSumrio"/>
          </w:pPr>
          <w:r>
            <w:t>Sumário</w:t>
          </w:r>
        </w:p>
        <w:p w14:paraId="535D43C5" w14:textId="6ED2F7F2" w:rsidR="00F65255" w:rsidRDefault="005F4B80">
          <w:pPr>
            <w:pStyle w:val="Sumrio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025500" w:history="1">
            <w:r w:rsidR="00F65255" w:rsidRPr="00C007C2">
              <w:rPr>
                <w:rStyle w:val="Hyperlink"/>
                <w:noProof/>
              </w:rPr>
              <w:t>Tecnologias</w:t>
            </w:r>
            <w:r w:rsidR="00F65255">
              <w:rPr>
                <w:noProof/>
                <w:webHidden/>
              </w:rPr>
              <w:tab/>
            </w:r>
            <w:r w:rsidR="00F65255">
              <w:rPr>
                <w:noProof/>
                <w:webHidden/>
              </w:rPr>
              <w:fldChar w:fldCharType="begin"/>
            </w:r>
            <w:r w:rsidR="00F65255">
              <w:rPr>
                <w:noProof/>
                <w:webHidden/>
              </w:rPr>
              <w:instrText xml:space="preserve"> PAGEREF _Toc192025500 \h </w:instrText>
            </w:r>
            <w:r w:rsidR="00F65255">
              <w:rPr>
                <w:noProof/>
                <w:webHidden/>
              </w:rPr>
            </w:r>
            <w:r w:rsidR="00F65255"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1</w:t>
            </w:r>
            <w:r w:rsidR="00F65255">
              <w:rPr>
                <w:noProof/>
                <w:webHidden/>
              </w:rPr>
              <w:fldChar w:fldCharType="end"/>
            </w:r>
          </w:hyperlink>
        </w:p>
        <w:p w14:paraId="3BFDCFE2" w14:textId="7D8FE938" w:rsidR="00F65255" w:rsidRDefault="00F65255">
          <w:pPr>
            <w:pStyle w:val="Sumrio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01" w:history="1">
            <w:r w:rsidRPr="00C007C2">
              <w:rPr>
                <w:rStyle w:val="Hyperlink"/>
                <w:noProof/>
              </w:rPr>
              <w:t>Questão 1 – Clocks e Sincronização de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CD97C" w14:textId="4B82A904" w:rsidR="00F65255" w:rsidRDefault="00F65255">
          <w:pPr>
            <w:pStyle w:val="Sumrio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02" w:history="1">
            <w:r w:rsidRPr="00C007C2">
              <w:rPr>
                <w:rStyle w:val="Hyperlink"/>
                <w:noProof/>
                <w:lang w:val="pt-BR"/>
              </w:rPr>
              <w:t>Como Executar o Sistema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02F5B" w14:textId="464B9CB3" w:rsidR="00F65255" w:rsidRDefault="00F65255">
          <w:pPr>
            <w:pStyle w:val="Sumrio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03" w:history="1">
            <w:r w:rsidRPr="00C007C2">
              <w:rPr>
                <w:rStyle w:val="Hyperlink"/>
                <w:noProof/>
                <w:lang w:val="pt-BR"/>
              </w:rPr>
              <w:t>Explicação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59092" w14:textId="468EACF4" w:rsidR="00F65255" w:rsidRDefault="00F65255">
          <w:pPr>
            <w:pStyle w:val="Sumrio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04" w:history="1">
            <w:r w:rsidRPr="00C007C2">
              <w:rPr>
                <w:rStyle w:val="Hyperlink"/>
                <w:noProof/>
              </w:rPr>
              <w:t>Questão 2 – Estado Global e Captura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1B10" w14:textId="62623C3F" w:rsidR="00F65255" w:rsidRDefault="00F65255">
          <w:pPr>
            <w:pStyle w:val="Sumrio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05" w:history="1">
            <w:r w:rsidRPr="00C007C2">
              <w:rPr>
                <w:rStyle w:val="Hyperlink"/>
                <w:noProof/>
                <w:lang w:val="pt-BR"/>
              </w:rPr>
              <w:t>Como Executar o Sistema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30F7A" w14:textId="501FB064" w:rsidR="00F65255" w:rsidRDefault="00F65255">
          <w:pPr>
            <w:pStyle w:val="Sumrio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06" w:history="1">
            <w:r w:rsidRPr="00C007C2">
              <w:rPr>
                <w:rStyle w:val="Hyperlink"/>
                <w:noProof/>
                <w:lang w:val="pt-BR"/>
              </w:rPr>
              <w:t>Explicação</w:t>
            </w:r>
            <w:r w:rsidRPr="00C007C2">
              <w:rPr>
                <w:rStyle w:val="Hyperlink"/>
                <w:noProof/>
                <w:lang w:val="pt-BR"/>
              </w:rPr>
              <w:t xml:space="preserve"> </w:t>
            </w:r>
            <w:r w:rsidRPr="00C007C2">
              <w:rPr>
                <w:rStyle w:val="Hyperlink"/>
                <w:noProof/>
                <w:lang w:val="pt-BR"/>
              </w:rPr>
              <w:t>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8CEB" w14:textId="32833FC7" w:rsidR="00F65255" w:rsidRDefault="00F65255">
          <w:pPr>
            <w:pStyle w:val="Sumrio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07" w:history="1">
            <w:r w:rsidRPr="00C007C2">
              <w:rPr>
                <w:rStyle w:val="Hyperlink"/>
                <w:noProof/>
              </w:rPr>
              <w:t>Questão 3 – Algoritmos de Eleição - Bully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BE5CB" w14:textId="5EC69BBB" w:rsidR="00F65255" w:rsidRDefault="00F65255">
          <w:pPr>
            <w:pStyle w:val="Sumrio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08" w:history="1">
            <w:r w:rsidRPr="00C007C2">
              <w:rPr>
                <w:rStyle w:val="Hyperlink"/>
                <w:noProof/>
                <w:lang w:val="pt-BR"/>
              </w:rPr>
              <w:t>Como Executar o Sistema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B6F18" w14:textId="38FDB94B" w:rsidR="00F65255" w:rsidRDefault="00F65255">
          <w:pPr>
            <w:pStyle w:val="Sumrio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09" w:history="1">
            <w:r w:rsidRPr="00C007C2">
              <w:rPr>
                <w:rStyle w:val="Hyperlink"/>
                <w:noProof/>
                <w:lang w:val="pt-BR"/>
              </w:rPr>
              <w:t>Explicação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B71A" w14:textId="1C620C8C" w:rsidR="00F65255" w:rsidRDefault="00F65255">
          <w:pPr>
            <w:pStyle w:val="Sumrio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10" w:history="1">
            <w:r w:rsidRPr="00C007C2">
              <w:rPr>
                <w:rStyle w:val="Hyperlink"/>
                <w:noProof/>
              </w:rPr>
              <w:t>Questão 4 – Detecção de Falhas em Sistemas Distribuídos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0996" w14:textId="19DE2A6E" w:rsidR="00F65255" w:rsidRDefault="00F65255">
          <w:pPr>
            <w:pStyle w:val="Sumrio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11" w:history="1">
            <w:r w:rsidRPr="00C007C2">
              <w:rPr>
                <w:rStyle w:val="Hyperlink"/>
                <w:noProof/>
                <w:lang w:val="pt-BR"/>
              </w:rPr>
              <w:t>Como Executar o Sistema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6841" w14:textId="745C24C5" w:rsidR="00F65255" w:rsidRDefault="00F65255">
          <w:pPr>
            <w:pStyle w:val="Sumrio2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2025512" w:history="1">
            <w:r w:rsidRPr="00C007C2">
              <w:rPr>
                <w:rStyle w:val="Hyperlink"/>
                <w:noProof/>
                <w:lang w:val="pt-BR"/>
              </w:rPr>
              <w:t>Explicação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8D36F" w14:textId="75525842" w:rsidR="005F4B80" w:rsidRDefault="005F4B80" w:rsidP="005F4B80">
          <w:r>
            <w:rPr>
              <w:b/>
              <w:bCs/>
            </w:rPr>
            <w:fldChar w:fldCharType="end"/>
          </w:r>
        </w:p>
      </w:sdtContent>
    </w:sdt>
    <w:p w14:paraId="062C52A2" w14:textId="2E36EC02" w:rsidR="00132071" w:rsidRDefault="00762137" w:rsidP="00132071">
      <w:pPr>
        <w:pStyle w:val="Ttulo1"/>
      </w:pPr>
      <w:bookmarkStart w:id="0" w:name="_Toc192025500"/>
      <w:r>
        <w:t>Tecnologias</w:t>
      </w:r>
      <w:bookmarkEnd w:id="0"/>
    </w:p>
    <w:p w14:paraId="3230CCE0" w14:textId="7C09C4AF" w:rsidR="001364B1" w:rsidRDefault="001364B1" w:rsidP="001364B1">
      <w:pPr>
        <w:pStyle w:val="Commarcadores"/>
      </w:pPr>
      <w:r w:rsidRPr="001364B1">
        <w:t xml:space="preserve">Essa documentação foi produzida utilizando o sistema operacional </w:t>
      </w:r>
      <w:r w:rsidRPr="001364B1">
        <w:rPr>
          <w:b/>
          <w:bCs/>
        </w:rPr>
        <w:t>WINDOWS</w:t>
      </w:r>
      <w:r w:rsidRPr="001364B1">
        <w:t>.</w:t>
      </w:r>
    </w:p>
    <w:p w14:paraId="671995CB" w14:textId="1D9D2F6B" w:rsidR="00132071" w:rsidRDefault="00132071" w:rsidP="00132071">
      <w:pPr>
        <w:pStyle w:val="Commarcadores"/>
      </w:pPr>
      <w:r>
        <w:t>Linguage</w:t>
      </w:r>
      <w:r w:rsidR="000331A2">
        <w:t>m</w:t>
      </w:r>
      <w:r>
        <w:t xml:space="preserve">: </w:t>
      </w:r>
      <w:r w:rsidR="000331A2">
        <w:t>P</w:t>
      </w:r>
      <w:r>
        <w:t>ython</w:t>
      </w:r>
      <w:r w:rsidR="000331A2">
        <w:t xml:space="preserve"> 3</w:t>
      </w:r>
    </w:p>
    <w:p w14:paraId="276A6697" w14:textId="541CEF65" w:rsidR="00132071" w:rsidRDefault="00132071" w:rsidP="00132071">
      <w:pPr>
        <w:pStyle w:val="Commarcadores"/>
      </w:pPr>
      <w:r>
        <w:t xml:space="preserve">Bibliotecas: </w:t>
      </w:r>
      <w:r w:rsidR="00762137">
        <w:t>time, random</w:t>
      </w:r>
      <w:r w:rsidR="00F65255">
        <w:t>, socket, threading, sys</w:t>
      </w:r>
    </w:p>
    <w:p w14:paraId="407957A8" w14:textId="0693BF48" w:rsidR="000331A2" w:rsidRDefault="000331A2" w:rsidP="00132071">
      <w:pPr>
        <w:pStyle w:val="Commarcadores"/>
      </w:pPr>
      <w:r>
        <w:t>Instalando uma biblioteca python</w:t>
      </w:r>
      <w:r w:rsidR="001364B1">
        <w:t xml:space="preserve"> (Windows):</w:t>
      </w:r>
    </w:p>
    <w:p w14:paraId="4608436E" w14:textId="19A20F68" w:rsidR="001364B1" w:rsidRDefault="001364B1" w:rsidP="001364B1">
      <w:pPr>
        <w:pStyle w:val="Commarcadores"/>
        <w:ind w:left="1080"/>
      </w:pPr>
      <w:r>
        <w:t>Necessário ter o python previamente instalado</w:t>
      </w:r>
    </w:p>
    <w:p w14:paraId="468C04E7" w14:textId="11EB8BDC" w:rsidR="001364B1" w:rsidRDefault="001364B1" w:rsidP="001364B1">
      <w:pPr>
        <w:pStyle w:val="Commarcadores"/>
        <w:ind w:left="1080"/>
      </w:pPr>
      <w:r>
        <w:lastRenderedPageBreak/>
        <w:t xml:space="preserve">Abrir o CMD e </w:t>
      </w:r>
      <w:r w:rsidR="00723317">
        <w:t>executar o comando</w:t>
      </w:r>
      <w:r>
        <w:t xml:space="preserve"> “</w:t>
      </w:r>
      <w:r w:rsidRPr="00780795">
        <w:rPr>
          <w:color w:val="1AB39F" w:themeColor="accent6"/>
        </w:rPr>
        <w:t>pip install {nome da biblioteca}</w:t>
      </w:r>
      <w:r>
        <w:t>”</w:t>
      </w:r>
      <w:r w:rsidR="008D5957">
        <w:br/>
      </w:r>
      <w:r w:rsidR="008D5957">
        <w:br/>
      </w:r>
      <w:r>
        <w:rPr>
          <w:noProof/>
        </w:rPr>
        <w:drawing>
          <wp:inline distT="0" distB="0" distL="0" distR="0" wp14:anchorId="428CE793" wp14:editId="765BC893">
            <wp:extent cx="5274310" cy="2388870"/>
            <wp:effectExtent l="0" t="0" r="2540" b="0"/>
            <wp:docPr id="1382494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947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93B2" w14:textId="6B7A0260" w:rsidR="00762137" w:rsidRPr="00762137" w:rsidRDefault="00762137" w:rsidP="00762137">
      <w:pPr>
        <w:pStyle w:val="Ttulo1"/>
      </w:pPr>
      <w:bookmarkStart w:id="1" w:name="_Toc192025501"/>
      <w:r>
        <w:t>Questão 1 – Clocks e Sincronização de Tempo</w:t>
      </w:r>
      <w:bookmarkEnd w:id="1"/>
    </w:p>
    <w:p w14:paraId="2C0C70F8" w14:textId="6AA7570D" w:rsidR="00A41369" w:rsidRDefault="00A41369" w:rsidP="008E5A77">
      <w:pPr>
        <w:pStyle w:val="Ttulo2"/>
        <w:rPr>
          <w:lang w:val="pt-BR"/>
        </w:rPr>
      </w:pPr>
      <w:bookmarkStart w:id="2" w:name="_Toc192025502"/>
      <w:r>
        <w:rPr>
          <w:lang w:val="pt-BR"/>
        </w:rPr>
        <w:t>Como Executar o Sistema</w:t>
      </w:r>
      <w:r w:rsidR="001364B1">
        <w:rPr>
          <w:lang w:val="pt-BR"/>
        </w:rPr>
        <w:t xml:space="preserve"> (Windows)</w:t>
      </w:r>
      <w:bookmarkEnd w:id="2"/>
    </w:p>
    <w:p w14:paraId="24BC6795" w14:textId="2DE222B3" w:rsidR="00A41369" w:rsidRDefault="00A41369" w:rsidP="00A41369">
      <w:pPr>
        <w:pStyle w:val="Numerada"/>
        <w:rPr>
          <w:lang w:val="pt-BR"/>
        </w:rPr>
      </w:pPr>
      <w:r>
        <w:rPr>
          <w:lang w:val="pt-BR"/>
        </w:rPr>
        <w:t>Abra o CMD do Windows</w:t>
      </w:r>
      <w:r w:rsidR="001364B1">
        <w:rPr>
          <w:lang w:val="pt-BR"/>
        </w:rPr>
        <w:t xml:space="preserve"> e entre na pasta </w:t>
      </w:r>
      <w:r w:rsidR="008E5A77">
        <w:rPr>
          <w:lang w:val="pt-BR"/>
        </w:rPr>
        <w:t>onde está o arquivo “</w:t>
      </w:r>
      <w:r w:rsidR="008E5A77" w:rsidRPr="008E5A77">
        <w:t>lamport_simulation.py</w:t>
      </w:r>
      <w:r w:rsidR="008E5A77">
        <w:t>”</w:t>
      </w:r>
      <w:r w:rsidR="001364B1">
        <w:rPr>
          <w:lang w:val="pt-BR"/>
        </w:rPr>
        <w:t>.</w:t>
      </w:r>
    </w:p>
    <w:p w14:paraId="2169F966" w14:textId="2678F9D5" w:rsidR="008E5A77" w:rsidRDefault="001364B1" w:rsidP="008E5A77">
      <w:pPr>
        <w:pStyle w:val="Numerada"/>
        <w:rPr>
          <w:lang w:val="pt-BR"/>
        </w:rPr>
      </w:pPr>
      <w:r>
        <w:rPr>
          <w:lang w:val="pt-BR"/>
        </w:rPr>
        <w:t xml:space="preserve">Execute o </w:t>
      </w:r>
      <w:r w:rsidR="00762137">
        <w:rPr>
          <w:lang w:val="pt-BR"/>
        </w:rPr>
        <w:t>sistema</w:t>
      </w:r>
      <w:r>
        <w:rPr>
          <w:lang w:val="pt-BR"/>
        </w:rPr>
        <w:t xml:space="preserve"> utilizando o comando “</w:t>
      </w:r>
      <w:r w:rsidR="00762137" w:rsidRPr="00762137">
        <w:rPr>
          <w:color w:val="1AB39F" w:themeColor="accent6"/>
          <w:lang w:val="pt-BR"/>
        </w:rPr>
        <w:t>python lamport_simulation.py</w:t>
      </w:r>
      <w:r>
        <w:rPr>
          <w:lang w:val="pt-BR"/>
        </w:rPr>
        <w:t>”</w:t>
      </w:r>
      <w:r w:rsidR="008E5A77">
        <w:rPr>
          <w:lang w:val="pt-BR"/>
        </w:rPr>
        <w:br/>
      </w:r>
      <w:r w:rsidR="00762137">
        <w:rPr>
          <w:lang w:val="pt-BR"/>
        </w:rPr>
        <w:br/>
      </w:r>
      <w:r w:rsidR="008E5A77">
        <w:rPr>
          <w:noProof/>
        </w:rPr>
        <w:drawing>
          <wp:inline distT="0" distB="0" distL="0" distR="0" wp14:anchorId="448FCCD3" wp14:editId="2A25A197">
            <wp:extent cx="5274310" cy="2703195"/>
            <wp:effectExtent l="0" t="0" r="2540" b="1905"/>
            <wp:docPr id="5416419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4196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3A52" w14:textId="2E43586A" w:rsidR="008E5A77" w:rsidRDefault="005F4B80" w:rsidP="008E5A77">
      <w:pPr>
        <w:pStyle w:val="Ttulo2"/>
        <w:rPr>
          <w:lang w:val="pt-BR"/>
        </w:rPr>
      </w:pPr>
      <w:bookmarkStart w:id="3" w:name="_Toc192025503"/>
      <w:r>
        <w:rPr>
          <w:lang w:val="pt-BR"/>
        </w:rPr>
        <w:t>E</w:t>
      </w:r>
      <w:r w:rsidR="008E5A77">
        <w:rPr>
          <w:lang w:val="pt-BR"/>
        </w:rPr>
        <w:t xml:space="preserve">xplicação do </w:t>
      </w:r>
      <w:r>
        <w:rPr>
          <w:lang w:val="pt-BR"/>
        </w:rPr>
        <w:t>C</w:t>
      </w:r>
      <w:r w:rsidR="008E5A77">
        <w:rPr>
          <w:lang w:val="pt-BR"/>
        </w:rPr>
        <w:t>ódigo</w:t>
      </w:r>
      <w:bookmarkEnd w:id="3"/>
    </w:p>
    <w:p w14:paraId="39C61F73" w14:textId="77777777" w:rsidR="008E5A77" w:rsidRDefault="008E5A77" w:rsidP="008E5A77">
      <w:pPr>
        <w:pStyle w:val="Ttulo4"/>
        <w:rPr>
          <w:lang w:val="pt-BR"/>
        </w:rPr>
      </w:pPr>
      <w:r>
        <w:rPr>
          <w:lang w:val="pt-BR"/>
        </w:rPr>
        <w:t>Relógio de Lamport</w:t>
      </w:r>
    </w:p>
    <w:p w14:paraId="5290E25F" w14:textId="66BFBA29" w:rsidR="008E5A77" w:rsidRDefault="008E5A77" w:rsidP="008E5A77">
      <w:pPr>
        <w:rPr>
          <w:lang w:val="pt-BR"/>
        </w:rPr>
      </w:pPr>
      <w:r>
        <w:rPr>
          <w:lang w:val="pt-BR"/>
        </w:rPr>
        <w:t>O código para esse sistema é composto de dois arquivos:</w:t>
      </w:r>
      <w:r w:rsidR="003C2060">
        <w:rPr>
          <w:lang w:val="pt-BR"/>
        </w:rPr>
        <w:t xml:space="preserve"> o arquivo</w:t>
      </w:r>
      <w:r>
        <w:rPr>
          <w:lang w:val="pt-BR"/>
        </w:rPr>
        <w:t xml:space="preserve"> </w:t>
      </w:r>
      <w:r w:rsidRPr="008E5A77">
        <w:rPr>
          <w:i/>
          <w:iCs/>
          <w:color w:val="007DEB" w:themeColor="background2" w:themeShade="80"/>
          <w:lang w:val="pt-BR"/>
        </w:rPr>
        <w:t>LamportClock.py</w:t>
      </w:r>
      <w:r>
        <w:rPr>
          <w:lang w:val="pt-BR"/>
        </w:rPr>
        <w:t xml:space="preserve">, que define a classe </w:t>
      </w:r>
      <w:proofErr w:type="spellStart"/>
      <w:r>
        <w:rPr>
          <w:lang w:val="pt-BR"/>
        </w:rPr>
        <w:t>LamportClock</w:t>
      </w:r>
      <w:proofErr w:type="spellEnd"/>
      <w:r w:rsidR="00C7417F">
        <w:rPr>
          <w:lang w:val="pt-BR"/>
        </w:rPr>
        <w:t xml:space="preserve">: </w:t>
      </w:r>
      <w:r w:rsidR="003C2060">
        <w:rPr>
          <w:lang w:val="pt-BR"/>
        </w:rPr>
        <w:t xml:space="preserve">uma representação do relógio de Lamport; e o </w:t>
      </w:r>
      <w:r w:rsidR="003C2060">
        <w:rPr>
          <w:lang w:val="pt-BR"/>
        </w:rPr>
        <w:lastRenderedPageBreak/>
        <w:t xml:space="preserve">arquivo </w:t>
      </w:r>
      <w:r w:rsidR="003C2060" w:rsidRPr="003C2060">
        <w:rPr>
          <w:i/>
          <w:iCs/>
          <w:color w:val="007DEB" w:themeColor="background2" w:themeShade="80"/>
          <w:lang w:val="pt-BR"/>
        </w:rPr>
        <w:t>lamport_simulation.py</w:t>
      </w:r>
      <w:r w:rsidR="003C2060">
        <w:rPr>
          <w:lang w:val="pt-BR"/>
        </w:rPr>
        <w:t>, q</w:t>
      </w:r>
      <w:r w:rsidR="00C7417F">
        <w:rPr>
          <w:lang w:val="pt-BR"/>
        </w:rPr>
        <w:t>ue realiza a simulação do sistema de disparo de eventos utilizando o relógio de Lamport.</w:t>
      </w:r>
    </w:p>
    <w:p w14:paraId="16195859" w14:textId="4243DE21" w:rsidR="003C2060" w:rsidRDefault="003C2060" w:rsidP="003C2060">
      <w:pPr>
        <w:pStyle w:val="Ttulo4"/>
        <w:rPr>
          <w:lang w:val="pt-BR"/>
        </w:rPr>
      </w:pPr>
      <w:r>
        <w:rPr>
          <w:lang w:val="pt-BR"/>
        </w:rPr>
        <w:t>LamportClock.py</w:t>
      </w:r>
    </w:p>
    <w:p w14:paraId="44D468FB" w14:textId="4FADFC57" w:rsidR="00C7417F" w:rsidRPr="00C7417F" w:rsidRDefault="00C7417F" w:rsidP="00C7417F">
      <w:pPr>
        <w:rPr>
          <w:lang w:val="pt-BR"/>
        </w:rPr>
      </w:pPr>
      <w:r>
        <w:rPr>
          <w:lang w:val="pt-BR"/>
        </w:rPr>
        <w:t>Essa classe representa o relógio de Lamport. Ela simula um contador lógico em um nó de um sistema distribuído. A explicação para cada linha do código consiste nos comentários da imagem abaixo.</w:t>
      </w:r>
    </w:p>
    <w:p w14:paraId="5867CA06" w14:textId="4A043FDC" w:rsidR="003C2060" w:rsidRDefault="003C2060" w:rsidP="003C2060">
      <w:pPr>
        <w:rPr>
          <w:lang w:val="pt-BR"/>
        </w:rPr>
      </w:pPr>
      <w:r>
        <w:rPr>
          <w:noProof/>
        </w:rPr>
        <w:drawing>
          <wp:inline distT="0" distB="0" distL="0" distR="0" wp14:anchorId="2012BEF4" wp14:editId="1DFDA474">
            <wp:extent cx="5678416" cy="2243667"/>
            <wp:effectExtent l="0" t="0" r="0" b="4445"/>
            <wp:docPr id="6229915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1543" name="Imagem 1" descr="Texto&#10;&#10;O conteúdo gerado por IA pode estar incorreto."/>
                    <pic:cNvPicPr/>
                  </pic:nvPicPr>
                  <pic:blipFill rotWithShape="1">
                    <a:blip r:embed="rId10"/>
                    <a:srcRect l="1" r="1276" b="10867"/>
                    <a:stretch/>
                  </pic:blipFill>
                  <pic:spPr bwMode="auto">
                    <a:xfrm>
                      <a:off x="0" y="0"/>
                      <a:ext cx="5696058" cy="225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C732" w14:textId="6E46DF56" w:rsidR="003C2060" w:rsidRDefault="003C2060" w:rsidP="003C2060">
      <w:pPr>
        <w:pStyle w:val="Ttulo4"/>
        <w:rPr>
          <w:lang w:val="pt-BR"/>
        </w:rPr>
      </w:pPr>
      <w:r>
        <w:rPr>
          <w:lang w:val="pt-BR"/>
        </w:rPr>
        <w:t>lamport_simulation.py</w:t>
      </w:r>
    </w:p>
    <w:p w14:paraId="53A3601E" w14:textId="77777777" w:rsidR="00E30D7A" w:rsidRDefault="00C7417F" w:rsidP="00C7417F">
      <w:pPr>
        <w:rPr>
          <w:lang w:val="pt-BR"/>
        </w:rPr>
      </w:pPr>
      <w:r>
        <w:rPr>
          <w:lang w:val="pt-BR"/>
        </w:rPr>
        <w:t xml:space="preserve">Nesse arquivo, é executada a simulação da troca de mensagens entre 2 nós aleatórios. </w:t>
      </w:r>
      <w:r w:rsidR="0018686B">
        <w:rPr>
          <w:lang w:val="pt-BR"/>
        </w:rPr>
        <w:t xml:space="preserve">Seu </w:t>
      </w:r>
      <w:r w:rsidR="0018686B" w:rsidRPr="0018686B">
        <w:rPr>
          <w:lang w:val="pt-BR"/>
        </w:rPr>
        <w:t xml:space="preserve">objetivo </w:t>
      </w:r>
      <w:r w:rsidR="0018686B">
        <w:rPr>
          <w:lang w:val="pt-BR"/>
        </w:rPr>
        <w:t>é</w:t>
      </w:r>
      <w:r w:rsidR="0018686B" w:rsidRPr="0018686B">
        <w:rPr>
          <w:lang w:val="pt-BR"/>
        </w:rPr>
        <w:t xml:space="preserve"> simular a execução de eventos em um sistema distribuído onde três nós utilizam Relógios de Lamport para manter a ordenação dos eventos.</w:t>
      </w:r>
    </w:p>
    <w:p w14:paraId="36263B46" w14:textId="6574F9E3" w:rsidR="00C7417F" w:rsidRPr="00C7417F" w:rsidRDefault="0018686B" w:rsidP="00C7417F">
      <w:pPr>
        <w:rPr>
          <w:lang w:val="pt-BR"/>
        </w:rPr>
      </w:pPr>
      <w:r>
        <w:rPr>
          <w:lang w:val="pt-BR"/>
        </w:rPr>
        <w:t>A explicação para cada linha do código consiste nos comentários da imagem abaixo.</w:t>
      </w:r>
    </w:p>
    <w:p w14:paraId="68C98625" w14:textId="4911B67E" w:rsidR="008E5A77" w:rsidRDefault="00C7417F" w:rsidP="008E5A77">
      <w:pPr>
        <w:pStyle w:val="Numerada"/>
        <w:numPr>
          <w:ilvl w:val="0"/>
          <w:numId w:val="0"/>
        </w:numPr>
        <w:ind w:left="360" w:hanging="360"/>
        <w:rPr>
          <w:lang w:val="pt-BR"/>
        </w:rPr>
      </w:pPr>
      <w:r>
        <w:rPr>
          <w:noProof/>
        </w:rPr>
        <w:drawing>
          <wp:inline distT="0" distB="0" distL="0" distR="0" wp14:anchorId="4792DAF6" wp14:editId="04D6E967">
            <wp:extent cx="5274310" cy="2864485"/>
            <wp:effectExtent l="0" t="0" r="2540" b="0"/>
            <wp:docPr id="184781656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16566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0992" w14:textId="2371057F" w:rsidR="00C94411" w:rsidRPr="00762137" w:rsidRDefault="00C94411" w:rsidP="00C94411">
      <w:pPr>
        <w:pStyle w:val="Ttulo1"/>
      </w:pPr>
      <w:bookmarkStart w:id="4" w:name="_Toc192025504"/>
      <w:r>
        <w:lastRenderedPageBreak/>
        <w:t xml:space="preserve">Questão 2 – </w:t>
      </w:r>
      <w:r w:rsidRPr="00C94411">
        <w:t>Estado Global e Captura de Estado</w:t>
      </w:r>
      <w:bookmarkEnd w:id="4"/>
    </w:p>
    <w:p w14:paraId="54271708" w14:textId="77777777" w:rsidR="00C94411" w:rsidRDefault="00C94411" w:rsidP="00C94411">
      <w:pPr>
        <w:pStyle w:val="Ttulo2"/>
        <w:rPr>
          <w:lang w:val="pt-BR"/>
        </w:rPr>
      </w:pPr>
      <w:bookmarkStart w:id="5" w:name="_Toc192025505"/>
      <w:r>
        <w:rPr>
          <w:lang w:val="pt-BR"/>
        </w:rPr>
        <w:t>Como Executar o Sistema (Windows)</w:t>
      </w:r>
      <w:bookmarkEnd w:id="5"/>
    </w:p>
    <w:p w14:paraId="7E2BCD17" w14:textId="4819CC26" w:rsidR="009C13EC" w:rsidRPr="00F76720" w:rsidRDefault="009C13EC" w:rsidP="00F76720">
      <w:pPr>
        <w:pStyle w:val="Numerada"/>
        <w:numPr>
          <w:ilvl w:val="0"/>
          <w:numId w:val="25"/>
        </w:numPr>
        <w:rPr>
          <w:lang w:val="pt-BR"/>
        </w:rPr>
      </w:pPr>
      <w:r w:rsidRPr="00F76720">
        <w:rPr>
          <w:lang w:val="pt-BR"/>
        </w:rPr>
        <w:t>Abra o CMD do Windows e entre na pasta onde está o arquivo “</w:t>
      </w:r>
      <w:r w:rsidR="00700E65" w:rsidRPr="00F76720">
        <w:rPr>
          <w:lang w:val="pt-BR"/>
        </w:rPr>
        <w:t>chandy_lamport_snapshot_sim</w:t>
      </w:r>
      <w:r w:rsidRPr="008E5A77">
        <w:t>.py</w:t>
      </w:r>
      <w:r>
        <w:t>”</w:t>
      </w:r>
      <w:r w:rsidRPr="00F76720">
        <w:rPr>
          <w:lang w:val="pt-BR"/>
        </w:rPr>
        <w:t>.</w:t>
      </w:r>
    </w:p>
    <w:p w14:paraId="62A00966" w14:textId="62EEAB9E" w:rsidR="00700E65" w:rsidRPr="009C13EC" w:rsidRDefault="00700E65" w:rsidP="009C13EC">
      <w:pPr>
        <w:pStyle w:val="Numerada"/>
        <w:numPr>
          <w:ilvl w:val="0"/>
          <w:numId w:val="20"/>
        </w:numPr>
        <w:rPr>
          <w:lang w:val="pt-BR"/>
        </w:rPr>
      </w:pPr>
      <w:r>
        <w:rPr>
          <w:lang w:val="pt-BR"/>
        </w:rPr>
        <w:t>Execute o sistema utilizando o comando “</w:t>
      </w:r>
      <w:r w:rsidRPr="00762137">
        <w:rPr>
          <w:color w:val="1AB39F" w:themeColor="accent6"/>
          <w:lang w:val="pt-BR"/>
        </w:rPr>
        <w:t xml:space="preserve">python </w:t>
      </w:r>
      <w:r w:rsidRPr="00700E65">
        <w:rPr>
          <w:color w:val="1AB39F" w:themeColor="accent6"/>
          <w:lang w:val="pt-BR"/>
        </w:rPr>
        <w:t>chandy_lamport_snapshot_sim</w:t>
      </w:r>
      <w:r w:rsidRPr="00762137">
        <w:rPr>
          <w:color w:val="1AB39F" w:themeColor="accent6"/>
          <w:lang w:val="pt-BR"/>
        </w:rPr>
        <w:t>.py</w:t>
      </w:r>
      <w:r>
        <w:rPr>
          <w:lang w:val="pt-BR"/>
        </w:rPr>
        <w:t>”</w:t>
      </w:r>
    </w:p>
    <w:p w14:paraId="00A2E2A2" w14:textId="3F8DEEAB" w:rsidR="009C13EC" w:rsidRDefault="00582F52" w:rsidP="009C13EC">
      <w:pPr>
        <w:rPr>
          <w:lang w:val="pt-BR"/>
        </w:rPr>
      </w:pPr>
      <w:r>
        <w:rPr>
          <w:noProof/>
        </w:rPr>
        <w:drawing>
          <wp:inline distT="0" distB="0" distL="0" distR="0" wp14:anchorId="4309EE50" wp14:editId="18AD3457">
            <wp:extent cx="5274310" cy="2696210"/>
            <wp:effectExtent l="0" t="0" r="2540" b="8890"/>
            <wp:docPr id="29865807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58070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BCE4" w14:textId="4DCE2761" w:rsidR="00582F52" w:rsidRPr="009C13EC" w:rsidRDefault="00582F52" w:rsidP="009C13EC">
      <w:pPr>
        <w:rPr>
          <w:lang w:val="pt-BR"/>
        </w:rPr>
      </w:pPr>
      <w:r>
        <w:rPr>
          <w:noProof/>
        </w:rPr>
        <w:drawing>
          <wp:inline distT="0" distB="0" distL="0" distR="0" wp14:anchorId="78C999C3" wp14:editId="5171370A">
            <wp:extent cx="5274310" cy="2694305"/>
            <wp:effectExtent l="0" t="0" r="2540" b="0"/>
            <wp:docPr id="10724617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61752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440C" w14:textId="7C33B233" w:rsidR="00C94411" w:rsidRDefault="005F4B80" w:rsidP="00C94411">
      <w:pPr>
        <w:pStyle w:val="Ttulo2"/>
        <w:rPr>
          <w:lang w:val="pt-BR"/>
        </w:rPr>
      </w:pPr>
      <w:bookmarkStart w:id="6" w:name="_Toc192025506"/>
      <w:r>
        <w:rPr>
          <w:lang w:val="pt-BR"/>
        </w:rPr>
        <w:t>E</w:t>
      </w:r>
      <w:r w:rsidR="00C94411">
        <w:rPr>
          <w:lang w:val="pt-BR"/>
        </w:rPr>
        <w:t xml:space="preserve">xplicação do </w:t>
      </w:r>
      <w:r>
        <w:rPr>
          <w:lang w:val="pt-BR"/>
        </w:rPr>
        <w:t>C</w:t>
      </w:r>
      <w:r w:rsidR="00C94411">
        <w:rPr>
          <w:lang w:val="pt-BR"/>
        </w:rPr>
        <w:t>ódigo</w:t>
      </w:r>
      <w:bookmarkEnd w:id="6"/>
    </w:p>
    <w:p w14:paraId="544E9495" w14:textId="5FCC1914" w:rsidR="00C94411" w:rsidRDefault="009C13EC" w:rsidP="00700E65">
      <w:pPr>
        <w:pStyle w:val="Ttulo4"/>
        <w:rPr>
          <w:lang w:val="pt-BR"/>
        </w:rPr>
      </w:pPr>
      <w:r>
        <w:rPr>
          <w:lang w:val="pt-BR"/>
        </w:rPr>
        <w:t xml:space="preserve">Algoritmo de </w:t>
      </w:r>
      <w:proofErr w:type="spellStart"/>
      <w:r>
        <w:rPr>
          <w:lang w:val="pt-BR"/>
        </w:rPr>
        <w:t>Chandy</w:t>
      </w:r>
      <w:proofErr w:type="spellEnd"/>
      <w:r>
        <w:rPr>
          <w:lang w:val="pt-BR"/>
        </w:rPr>
        <w:t>-Lamport</w:t>
      </w:r>
    </w:p>
    <w:p w14:paraId="471AD9FB" w14:textId="3205EA3B" w:rsidR="00B12E71" w:rsidRDefault="00B12E71" w:rsidP="00B12E71">
      <w:pPr>
        <w:rPr>
          <w:lang w:val="pt-BR"/>
        </w:rPr>
      </w:pPr>
      <w:r>
        <w:rPr>
          <w:lang w:val="pt-BR"/>
        </w:rPr>
        <w:t xml:space="preserve">O código para esse sistema também é composto por dois arquivos: o arquivo </w:t>
      </w:r>
      <w:r w:rsidRPr="00B12E71">
        <w:rPr>
          <w:i/>
          <w:iCs/>
          <w:color w:val="007DEB" w:themeColor="background2" w:themeShade="80"/>
          <w:lang w:val="pt-BR"/>
        </w:rPr>
        <w:t>JogadorProcess</w:t>
      </w:r>
      <w:r w:rsidRPr="008E5A77">
        <w:rPr>
          <w:i/>
          <w:iCs/>
          <w:color w:val="007DEB" w:themeColor="background2" w:themeShade="80"/>
          <w:lang w:val="pt-BR"/>
        </w:rPr>
        <w:t>.py</w:t>
      </w:r>
      <w:r>
        <w:rPr>
          <w:lang w:val="pt-BR"/>
        </w:rPr>
        <w:t xml:space="preserve">, que define a classe </w:t>
      </w:r>
      <w:r w:rsidRPr="00B12E71">
        <w:rPr>
          <w:lang w:val="pt-BR"/>
        </w:rPr>
        <w:t>JogadorProcess</w:t>
      </w:r>
      <w:r>
        <w:rPr>
          <w:lang w:val="pt-BR"/>
        </w:rPr>
        <w:t xml:space="preserve">: uma simulação de um processo, utilizando algumas características de um jogador em um jogo, conforme exemplo dado em sala de aula; e o arquivo </w:t>
      </w:r>
      <w:r w:rsidRPr="00B12E71">
        <w:rPr>
          <w:i/>
          <w:iCs/>
          <w:color w:val="007DEB" w:themeColor="background2" w:themeShade="80"/>
          <w:lang w:val="pt-BR"/>
        </w:rPr>
        <w:t>chandy_lamport_snapshot_sim</w:t>
      </w:r>
      <w:r w:rsidRPr="003C2060">
        <w:rPr>
          <w:i/>
          <w:iCs/>
          <w:color w:val="007DEB" w:themeColor="background2" w:themeShade="80"/>
          <w:lang w:val="pt-BR"/>
        </w:rPr>
        <w:t>.py</w:t>
      </w:r>
      <w:r>
        <w:rPr>
          <w:lang w:val="pt-BR"/>
        </w:rPr>
        <w:t xml:space="preserve">, que realiza a simulação </w:t>
      </w:r>
      <w:r>
        <w:rPr>
          <w:lang w:val="pt-BR"/>
        </w:rPr>
        <w:lastRenderedPageBreak/>
        <w:t>de uma troca de mensagens entre jogadores (processos) antes e após o início de um snapshot, ou captura de estado global.</w:t>
      </w:r>
    </w:p>
    <w:p w14:paraId="27D589AF" w14:textId="1EBC60DB" w:rsidR="00B12E71" w:rsidRDefault="00B12E71" w:rsidP="00B12E71">
      <w:pPr>
        <w:pStyle w:val="Ttulo4"/>
        <w:rPr>
          <w:lang w:val="pt-BR"/>
        </w:rPr>
      </w:pPr>
      <w:r w:rsidRPr="00B12E71">
        <w:rPr>
          <w:lang w:val="pt-BR"/>
        </w:rPr>
        <w:t>JogadorProcess</w:t>
      </w:r>
      <w:r>
        <w:rPr>
          <w:lang w:val="pt-BR"/>
        </w:rPr>
        <w:t>.py</w:t>
      </w:r>
    </w:p>
    <w:p w14:paraId="6D4F3372" w14:textId="064B5A67" w:rsidR="004E48CA" w:rsidRDefault="00B12E71" w:rsidP="00B12E71">
      <w:pPr>
        <w:rPr>
          <w:lang w:val="pt-BR"/>
        </w:rPr>
      </w:pPr>
      <w:r>
        <w:rPr>
          <w:lang w:val="pt-BR"/>
        </w:rPr>
        <w:t xml:space="preserve">Essa classe define um processo, que, no contexto desse algoritmo, simula um jogador em um servidor de jogos online. </w:t>
      </w:r>
      <w:r w:rsidR="00BD7FF9">
        <w:rPr>
          <w:lang w:val="pt-BR"/>
        </w:rPr>
        <w:t>A escolha da simulação ser feita baseada em um jogador, deve-se a melhor compreensão da troca de mensagens e o armazenamento do estado global, pois utilizando uma abstração</w:t>
      </w:r>
      <w:r w:rsidR="003B672D">
        <w:rPr>
          <w:lang w:val="pt-BR"/>
        </w:rPr>
        <w:t>, a compreensão e explicação do código tornou-se complicada e prolixa.</w:t>
      </w:r>
    </w:p>
    <w:p w14:paraId="4428D52E" w14:textId="2DC74CB3" w:rsidR="004E48CA" w:rsidRDefault="004E48CA" w:rsidP="00B12E71">
      <w:pPr>
        <w:rPr>
          <w:lang w:val="pt-BR"/>
        </w:rPr>
      </w:pPr>
      <w:r>
        <w:rPr>
          <w:lang w:val="pt-BR"/>
        </w:rPr>
        <w:t xml:space="preserve">No início da classe, são definidos os atributos que aquele processo contém. Entre esses atributos estão o identificador do processo, o estado do processo, os canais de conexão, </w:t>
      </w:r>
      <w:r w:rsidR="00BD7FF9">
        <w:rPr>
          <w:lang w:val="pt-BR"/>
        </w:rPr>
        <w:t xml:space="preserve">o estado global, </w:t>
      </w:r>
      <w:r>
        <w:rPr>
          <w:lang w:val="pt-BR"/>
        </w:rPr>
        <w:t>e variáveis que armazenam as mensagens recebidas.</w:t>
      </w:r>
    </w:p>
    <w:p w14:paraId="21692458" w14:textId="15CBB023" w:rsidR="00BD7FF9" w:rsidRDefault="00BD7FF9" w:rsidP="00B12E71">
      <w:pPr>
        <w:rPr>
          <w:lang w:val="pt-BR"/>
        </w:rPr>
      </w:pPr>
      <w:r>
        <w:rPr>
          <w:lang w:val="pt-BR"/>
        </w:rPr>
        <w:t>Após as definições dos atributos de um jogador,</w:t>
      </w:r>
      <w:r w:rsidR="00E30D7A">
        <w:rPr>
          <w:lang w:val="pt-BR"/>
        </w:rPr>
        <w:t xml:space="preserve"> foram implementados os métodos necessários e comuns para o funcionamento do algoritmo de </w:t>
      </w:r>
      <w:proofErr w:type="spellStart"/>
      <w:r w:rsidR="00E30D7A">
        <w:rPr>
          <w:lang w:val="pt-BR"/>
        </w:rPr>
        <w:t>Chandy</w:t>
      </w:r>
      <w:proofErr w:type="spellEnd"/>
      <w:r w:rsidR="00E30D7A">
        <w:rPr>
          <w:lang w:val="pt-BR"/>
        </w:rPr>
        <w:t>-Lamport, que propõe a captura do estado em um determinado momento por um dos processos ativos.</w:t>
      </w:r>
    </w:p>
    <w:p w14:paraId="460FD2F2" w14:textId="127596DA" w:rsidR="00B12E71" w:rsidRDefault="00B12E71" w:rsidP="00B12E71">
      <w:pPr>
        <w:rPr>
          <w:lang w:val="pt-BR"/>
        </w:rPr>
      </w:pPr>
      <w:r>
        <w:rPr>
          <w:lang w:val="pt-BR"/>
        </w:rPr>
        <w:t>A explicação para cada linha do código consiste nos comentários da imagem abaixo.</w:t>
      </w:r>
    </w:p>
    <w:p w14:paraId="300A1174" w14:textId="0191EE67" w:rsidR="00B12E71" w:rsidRDefault="00B12E71" w:rsidP="00B12E71">
      <w:pPr>
        <w:rPr>
          <w:lang w:val="pt-BR"/>
        </w:rPr>
      </w:pPr>
      <w:r>
        <w:rPr>
          <w:noProof/>
        </w:rPr>
        <w:drawing>
          <wp:inline distT="0" distB="0" distL="0" distR="0" wp14:anchorId="56738629" wp14:editId="5EC8B072">
            <wp:extent cx="5274310" cy="3281045"/>
            <wp:effectExtent l="0" t="0" r="2540" b="0"/>
            <wp:docPr id="10987807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80749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D64" w14:textId="3486AB53" w:rsidR="00B12E71" w:rsidRDefault="00B12E71" w:rsidP="00B12E71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074701C" wp14:editId="2123C869">
            <wp:extent cx="5274310" cy="2827020"/>
            <wp:effectExtent l="0" t="0" r="2540" b="0"/>
            <wp:docPr id="2764190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19026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795" w14:textId="0119CAC6" w:rsidR="00E30D7A" w:rsidRDefault="00E30D7A" w:rsidP="00E30D7A">
      <w:pPr>
        <w:pStyle w:val="Ttulo4"/>
        <w:rPr>
          <w:lang w:val="pt-BR"/>
        </w:rPr>
      </w:pPr>
      <w:r w:rsidRPr="00E30D7A">
        <w:rPr>
          <w:lang w:val="pt-BR"/>
        </w:rPr>
        <w:t>chandy_lamport_snapshot_sim</w:t>
      </w:r>
      <w:r>
        <w:rPr>
          <w:lang w:val="pt-BR"/>
        </w:rPr>
        <w:t>.py</w:t>
      </w:r>
    </w:p>
    <w:p w14:paraId="0CEF8063" w14:textId="77777777" w:rsidR="00E30D7A" w:rsidRDefault="00E30D7A" w:rsidP="00E30D7A">
      <w:pPr>
        <w:rPr>
          <w:lang w:val="pt-BR"/>
        </w:rPr>
      </w:pPr>
      <w:r>
        <w:rPr>
          <w:lang w:val="pt-BR"/>
        </w:rPr>
        <w:t xml:space="preserve">Nesse arquivo, é executada a simulação da troca de mensagens entre os 3 jogadores. Seu </w:t>
      </w:r>
      <w:r w:rsidRPr="0018686B">
        <w:rPr>
          <w:lang w:val="pt-BR"/>
        </w:rPr>
        <w:t xml:space="preserve">objetivo </w:t>
      </w:r>
      <w:r>
        <w:rPr>
          <w:lang w:val="pt-BR"/>
        </w:rPr>
        <w:t>é</w:t>
      </w:r>
      <w:r w:rsidRPr="0018686B">
        <w:rPr>
          <w:lang w:val="pt-BR"/>
        </w:rPr>
        <w:t xml:space="preserve"> simular a </w:t>
      </w:r>
      <w:r>
        <w:rPr>
          <w:lang w:val="pt-BR"/>
        </w:rPr>
        <w:t>troca de mensagens (Estado Global) antes e após o início do snapshot,</w:t>
      </w:r>
      <w:r w:rsidRPr="0018686B">
        <w:rPr>
          <w:lang w:val="pt-BR"/>
        </w:rPr>
        <w:t xml:space="preserve"> em um sistema distribuído onde três </w:t>
      </w:r>
      <w:r>
        <w:rPr>
          <w:lang w:val="pt-BR"/>
        </w:rPr>
        <w:t>processos</w:t>
      </w:r>
      <w:r w:rsidRPr="0018686B">
        <w:rPr>
          <w:lang w:val="pt-BR"/>
        </w:rPr>
        <w:t xml:space="preserve"> </w:t>
      </w:r>
      <w:r>
        <w:rPr>
          <w:lang w:val="pt-BR"/>
        </w:rPr>
        <w:t>comunicam-se</w:t>
      </w:r>
      <w:r w:rsidRPr="0018686B">
        <w:rPr>
          <w:lang w:val="pt-BR"/>
        </w:rPr>
        <w:t>.</w:t>
      </w:r>
    </w:p>
    <w:p w14:paraId="6B793899" w14:textId="68D5A699" w:rsidR="00E30D7A" w:rsidRDefault="00E30D7A" w:rsidP="00E30D7A">
      <w:pPr>
        <w:rPr>
          <w:lang w:val="pt-BR"/>
        </w:rPr>
      </w:pPr>
      <w:r>
        <w:rPr>
          <w:lang w:val="pt-BR"/>
        </w:rPr>
        <w:t>A explicação para cada pedaço do código consiste nos comentários da imagem abaixo.</w:t>
      </w:r>
    </w:p>
    <w:p w14:paraId="2DFECA5F" w14:textId="030FDF41" w:rsidR="00E30D7A" w:rsidRPr="00C7417F" w:rsidRDefault="00E30D7A" w:rsidP="00E30D7A">
      <w:pPr>
        <w:rPr>
          <w:lang w:val="pt-BR"/>
        </w:rPr>
      </w:pPr>
      <w:r>
        <w:rPr>
          <w:noProof/>
        </w:rPr>
        <w:drawing>
          <wp:inline distT="0" distB="0" distL="0" distR="0" wp14:anchorId="12F47FB5" wp14:editId="05FD03E7">
            <wp:extent cx="5274310" cy="3281045"/>
            <wp:effectExtent l="0" t="0" r="2540" b="0"/>
            <wp:docPr id="272866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6629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7E60" w14:textId="54AA5EAC" w:rsidR="00E30D7A" w:rsidRDefault="00E30D7A" w:rsidP="00B12E71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6FEBE88" wp14:editId="6E5F82A3">
            <wp:extent cx="5274310" cy="3187700"/>
            <wp:effectExtent l="0" t="0" r="2540" b="0"/>
            <wp:docPr id="11153393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39328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7670" w14:textId="262C1F41" w:rsidR="00F76720" w:rsidRPr="00762137" w:rsidRDefault="00F76720" w:rsidP="00F76720">
      <w:pPr>
        <w:pStyle w:val="Ttulo1"/>
      </w:pPr>
      <w:bookmarkStart w:id="7" w:name="_Toc192025507"/>
      <w:r>
        <w:t xml:space="preserve">Questão </w:t>
      </w:r>
      <w:r>
        <w:t>3</w:t>
      </w:r>
      <w:r>
        <w:t xml:space="preserve"> – </w:t>
      </w:r>
      <w:r w:rsidRPr="00F76720">
        <w:t>Algoritmos de Eleição - Bully</w:t>
      </w:r>
      <w:bookmarkEnd w:id="7"/>
    </w:p>
    <w:p w14:paraId="26749F8C" w14:textId="77777777" w:rsidR="00F76720" w:rsidRDefault="00F76720" w:rsidP="00F76720">
      <w:pPr>
        <w:pStyle w:val="Ttulo2"/>
        <w:rPr>
          <w:lang w:val="pt-BR"/>
        </w:rPr>
      </w:pPr>
      <w:bookmarkStart w:id="8" w:name="_Toc192025508"/>
      <w:r>
        <w:rPr>
          <w:lang w:val="pt-BR"/>
        </w:rPr>
        <w:t>Como Executar o Sistema (Windows)</w:t>
      </w:r>
      <w:bookmarkEnd w:id="8"/>
    </w:p>
    <w:p w14:paraId="6319973F" w14:textId="341BC784" w:rsidR="00F76720" w:rsidRPr="00F65255" w:rsidRDefault="00F76720" w:rsidP="00F65255">
      <w:pPr>
        <w:pStyle w:val="Numerada"/>
        <w:numPr>
          <w:ilvl w:val="0"/>
          <w:numId w:val="29"/>
        </w:numPr>
        <w:rPr>
          <w:lang w:val="pt-BR"/>
        </w:rPr>
      </w:pPr>
      <w:r w:rsidRPr="00F65255">
        <w:rPr>
          <w:lang w:val="pt-BR"/>
        </w:rPr>
        <w:t>Abra o CMD do Windows e entre na pasta onde está o arquivo “</w:t>
      </w:r>
      <w:proofErr w:type="spellStart"/>
      <w:r w:rsidRPr="00F65255">
        <w:rPr>
          <w:lang w:val="pt-BR"/>
        </w:rPr>
        <w:t>bully_sim</w:t>
      </w:r>
      <w:proofErr w:type="spellEnd"/>
      <w:r w:rsidRPr="008E5A77">
        <w:t>.py</w:t>
      </w:r>
      <w:r>
        <w:t>”</w:t>
      </w:r>
      <w:r w:rsidRPr="00F65255">
        <w:rPr>
          <w:lang w:val="pt-BR"/>
        </w:rPr>
        <w:t>.</w:t>
      </w:r>
    </w:p>
    <w:p w14:paraId="67CC4079" w14:textId="6CFF6683" w:rsidR="00F76720" w:rsidRDefault="00F76720" w:rsidP="00F76720">
      <w:pPr>
        <w:pStyle w:val="Numerada"/>
        <w:rPr>
          <w:lang w:val="pt-BR"/>
        </w:rPr>
      </w:pPr>
      <w:r>
        <w:rPr>
          <w:lang w:val="pt-BR"/>
        </w:rPr>
        <w:t>Execute o sistema utilizando o comando “</w:t>
      </w:r>
      <w:r w:rsidRPr="00762137">
        <w:rPr>
          <w:color w:val="1AB39F" w:themeColor="accent6"/>
          <w:lang w:val="pt-BR"/>
        </w:rPr>
        <w:t xml:space="preserve">python </w:t>
      </w:r>
      <w:r w:rsidRPr="00F76720">
        <w:rPr>
          <w:color w:val="1AB39F" w:themeColor="accent6"/>
          <w:lang w:val="pt-BR"/>
        </w:rPr>
        <w:t>bully_sim.py</w:t>
      </w:r>
      <w:r>
        <w:rPr>
          <w:lang w:val="pt-BR"/>
        </w:rPr>
        <w:t>”</w:t>
      </w:r>
    </w:p>
    <w:p w14:paraId="71E42DD4" w14:textId="77777777" w:rsidR="0022654E" w:rsidRDefault="0022654E" w:rsidP="0022654E">
      <w:pPr>
        <w:pStyle w:val="Numerada"/>
        <w:numPr>
          <w:ilvl w:val="0"/>
          <w:numId w:val="0"/>
        </w:numPr>
        <w:ind w:left="360"/>
        <w:rPr>
          <w:lang w:val="pt-BR"/>
        </w:rPr>
      </w:pPr>
    </w:p>
    <w:p w14:paraId="00AC95D2" w14:textId="65520512" w:rsidR="0022654E" w:rsidRDefault="0022654E" w:rsidP="0022654E">
      <w:pPr>
        <w:pStyle w:val="Numerada"/>
        <w:numPr>
          <w:ilvl w:val="0"/>
          <w:numId w:val="0"/>
        </w:numPr>
        <w:rPr>
          <w:lang w:val="pt-BR"/>
        </w:rPr>
      </w:pPr>
      <w:r>
        <w:rPr>
          <w:noProof/>
        </w:rPr>
        <w:drawing>
          <wp:inline distT="0" distB="0" distL="0" distR="0" wp14:anchorId="16996F83" wp14:editId="0243F8E5">
            <wp:extent cx="5274310" cy="2674620"/>
            <wp:effectExtent l="0" t="0" r="2540" b="0"/>
            <wp:docPr id="197295558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5583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31C8" w14:textId="77777777" w:rsidR="0022654E" w:rsidRPr="0022654E" w:rsidRDefault="0022654E" w:rsidP="0022654E">
      <w:pPr>
        <w:pStyle w:val="Numerada"/>
        <w:numPr>
          <w:ilvl w:val="0"/>
          <w:numId w:val="0"/>
        </w:numPr>
        <w:rPr>
          <w:u w:val="single"/>
          <w:lang w:val="pt-BR"/>
        </w:rPr>
      </w:pPr>
    </w:p>
    <w:p w14:paraId="136FA63C" w14:textId="21E741BE" w:rsidR="0022654E" w:rsidRDefault="0022654E" w:rsidP="0022654E">
      <w:pPr>
        <w:pStyle w:val="Numerada"/>
        <w:numPr>
          <w:ilvl w:val="0"/>
          <w:numId w:val="0"/>
        </w:num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FD1C9E0" wp14:editId="3FCED5B3">
            <wp:extent cx="5274310" cy="2692400"/>
            <wp:effectExtent l="0" t="0" r="2540" b="0"/>
            <wp:docPr id="84190107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01070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175A" w14:textId="77777777" w:rsidR="00AA666D" w:rsidRDefault="00AA666D" w:rsidP="00AA666D">
      <w:pPr>
        <w:pStyle w:val="Ttulo2"/>
        <w:rPr>
          <w:lang w:val="pt-BR"/>
        </w:rPr>
      </w:pPr>
      <w:bookmarkStart w:id="9" w:name="_Toc192025509"/>
      <w:r>
        <w:rPr>
          <w:lang w:val="pt-BR"/>
        </w:rPr>
        <w:t>Explicação do Código</w:t>
      </w:r>
      <w:bookmarkEnd w:id="9"/>
    </w:p>
    <w:p w14:paraId="66AFBE6C" w14:textId="07EA7561" w:rsidR="00AA666D" w:rsidRDefault="00AA666D" w:rsidP="00AA666D">
      <w:pPr>
        <w:pStyle w:val="Ttulo4"/>
        <w:rPr>
          <w:lang w:val="pt-BR"/>
        </w:rPr>
      </w:pPr>
      <w:r w:rsidRPr="00AA666D">
        <w:t>Algoritmo de Eleição de Bully</w:t>
      </w:r>
    </w:p>
    <w:p w14:paraId="7F291032" w14:textId="7A81BEDF" w:rsidR="00AA666D" w:rsidRDefault="00AA666D" w:rsidP="00AA666D">
      <w:pPr>
        <w:rPr>
          <w:lang w:val="pt-BR"/>
        </w:rPr>
      </w:pPr>
      <w:r>
        <w:rPr>
          <w:lang w:val="pt-BR"/>
        </w:rPr>
        <w:t>O código para esse sistema também é composto por dois arquivos: o arquivo</w:t>
      </w:r>
      <w:r>
        <w:rPr>
          <w:lang w:val="pt-BR"/>
        </w:rPr>
        <w:t xml:space="preserve"> </w:t>
      </w:r>
      <w:r w:rsidRPr="00B12E71">
        <w:rPr>
          <w:i/>
          <w:iCs/>
          <w:color w:val="007DEB" w:themeColor="background2" w:themeShade="80"/>
          <w:lang w:val="pt-BR"/>
        </w:rPr>
        <w:t>Process</w:t>
      </w:r>
      <w:r w:rsidRPr="008E5A77">
        <w:rPr>
          <w:i/>
          <w:iCs/>
          <w:color w:val="007DEB" w:themeColor="background2" w:themeShade="80"/>
          <w:lang w:val="pt-BR"/>
        </w:rPr>
        <w:t>.py</w:t>
      </w:r>
      <w:r>
        <w:rPr>
          <w:lang w:val="pt-BR"/>
        </w:rPr>
        <w:t xml:space="preserve">, que define a classe </w:t>
      </w:r>
      <w:proofErr w:type="spellStart"/>
      <w:r w:rsidRPr="00B12E71">
        <w:rPr>
          <w:lang w:val="pt-BR"/>
        </w:rPr>
        <w:t>Process</w:t>
      </w:r>
      <w:proofErr w:type="spellEnd"/>
      <w:r>
        <w:rPr>
          <w:lang w:val="pt-BR"/>
        </w:rPr>
        <w:t xml:space="preserve">: uma </w:t>
      </w:r>
      <w:r>
        <w:rPr>
          <w:lang w:val="pt-BR"/>
        </w:rPr>
        <w:t>representação</w:t>
      </w:r>
      <w:r>
        <w:rPr>
          <w:lang w:val="pt-BR"/>
        </w:rPr>
        <w:t xml:space="preserve"> de um</w:t>
      </w:r>
      <w:r>
        <w:rPr>
          <w:lang w:val="pt-BR"/>
        </w:rPr>
        <w:t xml:space="preserve"> processo em um sistema distribuído</w:t>
      </w:r>
      <w:r>
        <w:rPr>
          <w:lang w:val="pt-BR"/>
        </w:rPr>
        <w:t xml:space="preserve">; e o arquivo </w:t>
      </w:r>
      <w:r w:rsidRPr="00AA666D">
        <w:rPr>
          <w:i/>
          <w:iCs/>
          <w:color w:val="007DEB" w:themeColor="background2" w:themeShade="80"/>
          <w:lang w:val="pt-BR"/>
        </w:rPr>
        <w:t>bully_sim.py</w:t>
      </w:r>
      <w:r>
        <w:rPr>
          <w:lang w:val="pt-BR"/>
        </w:rPr>
        <w:t xml:space="preserve">, que realiza a simulação de uma </w:t>
      </w:r>
      <w:r>
        <w:rPr>
          <w:lang w:val="pt-BR"/>
        </w:rPr>
        <w:t>eleição</w:t>
      </w:r>
      <w:r>
        <w:rPr>
          <w:lang w:val="pt-BR"/>
        </w:rPr>
        <w:t xml:space="preserve"> entre processos</w:t>
      </w:r>
      <w:r>
        <w:rPr>
          <w:lang w:val="pt-BR"/>
        </w:rPr>
        <w:t>, bem como as simulações de falha e recuperação do nó líder.</w:t>
      </w:r>
    </w:p>
    <w:p w14:paraId="655F3BA2" w14:textId="5E846CF1" w:rsidR="00AA666D" w:rsidRDefault="00AA666D" w:rsidP="00AA666D">
      <w:pPr>
        <w:pStyle w:val="Ttulo4"/>
        <w:rPr>
          <w:lang w:val="pt-BR"/>
        </w:rPr>
      </w:pPr>
      <w:r w:rsidRPr="00B12E71">
        <w:rPr>
          <w:lang w:val="pt-BR"/>
        </w:rPr>
        <w:t>Process</w:t>
      </w:r>
      <w:r>
        <w:rPr>
          <w:lang w:val="pt-BR"/>
        </w:rPr>
        <w:t>.py</w:t>
      </w:r>
    </w:p>
    <w:p w14:paraId="117F9E3B" w14:textId="64AF79C4" w:rsidR="00AA666D" w:rsidRDefault="00AA666D" w:rsidP="00AA666D">
      <w:pPr>
        <w:rPr>
          <w:lang w:val="pt-BR"/>
        </w:rPr>
      </w:pPr>
      <w:r>
        <w:rPr>
          <w:lang w:val="pt-BR"/>
        </w:rPr>
        <w:t xml:space="preserve">Essa classe define um processo, </w:t>
      </w:r>
      <w:r>
        <w:rPr>
          <w:lang w:val="pt-BR"/>
        </w:rPr>
        <w:t>que possui um ID único e armazena uma referência da lista de processos em um sistema distribuído. Dentro dessa classe, estão definidos também os métodos necessários para a eleição, falha e recuperação do nó.</w:t>
      </w:r>
    </w:p>
    <w:p w14:paraId="4BF4DE93" w14:textId="782AFA4B" w:rsidR="00AA666D" w:rsidRDefault="00AA666D" w:rsidP="00AA666D">
      <w:pPr>
        <w:rPr>
          <w:lang w:val="pt-BR"/>
        </w:rPr>
      </w:pPr>
      <w:r>
        <w:rPr>
          <w:lang w:val="pt-BR"/>
        </w:rPr>
        <w:t>A explicação para cada linha do código consiste nos comentários da</w:t>
      </w:r>
      <w:r w:rsidR="00164D99">
        <w:rPr>
          <w:lang w:val="pt-BR"/>
        </w:rPr>
        <w:t>s</w:t>
      </w:r>
      <w:r>
        <w:rPr>
          <w:lang w:val="pt-BR"/>
        </w:rPr>
        <w:t xml:space="preserve"> image</w:t>
      </w:r>
      <w:r w:rsidR="00164D99">
        <w:rPr>
          <w:lang w:val="pt-BR"/>
        </w:rPr>
        <w:t>ns</w:t>
      </w:r>
      <w:r>
        <w:rPr>
          <w:lang w:val="pt-BR"/>
        </w:rPr>
        <w:t xml:space="preserve"> abaixo.</w:t>
      </w:r>
    </w:p>
    <w:p w14:paraId="4943DFFE" w14:textId="3A74D18D" w:rsidR="00AA666D" w:rsidRDefault="00AA666D" w:rsidP="00AA666D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E97DC73" wp14:editId="5EC83504">
            <wp:extent cx="5274310" cy="3292475"/>
            <wp:effectExtent l="0" t="0" r="2540" b="3175"/>
            <wp:docPr id="163928393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3935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018" w14:textId="5E821203" w:rsidR="00AA666D" w:rsidRDefault="00AA666D" w:rsidP="00AA666D">
      <w:pPr>
        <w:rPr>
          <w:lang w:val="pt-BR"/>
        </w:rPr>
      </w:pPr>
      <w:r>
        <w:rPr>
          <w:noProof/>
        </w:rPr>
        <w:drawing>
          <wp:inline distT="0" distB="0" distL="0" distR="0" wp14:anchorId="3EF9D907" wp14:editId="2A0250D3">
            <wp:extent cx="5274310" cy="3295650"/>
            <wp:effectExtent l="0" t="0" r="2540" b="0"/>
            <wp:docPr id="5322006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063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EB24" w14:textId="52719006" w:rsidR="00AA666D" w:rsidRDefault="00E24883" w:rsidP="00AA666D">
      <w:pPr>
        <w:pStyle w:val="Ttulo4"/>
        <w:rPr>
          <w:lang w:val="pt-BR"/>
        </w:rPr>
      </w:pPr>
      <w:r w:rsidRPr="00E24883">
        <w:rPr>
          <w:lang w:val="pt-BR"/>
        </w:rPr>
        <w:t>bully_sim.</w:t>
      </w:r>
      <w:r w:rsidR="00AA666D">
        <w:rPr>
          <w:lang w:val="pt-BR"/>
        </w:rPr>
        <w:t>py</w:t>
      </w:r>
    </w:p>
    <w:p w14:paraId="5CF156D0" w14:textId="319C6113" w:rsidR="009B2BF3" w:rsidRDefault="00AA666D" w:rsidP="00AA666D">
      <w:pPr>
        <w:rPr>
          <w:lang w:val="pt-BR"/>
        </w:rPr>
      </w:pPr>
      <w:r>
        <w:rPr>
          <w:lang w:val="pt-BR"/>
        </w:rPr>
        <w:t>Nesse arquivo</w:t>
      </w:r>
      <w:r w:rsidR="008A073A">
        <w:rPr>
          <w:lang w:val="pt-BR"/>
        </w:rPr>
        <w:t xml:space="preserve"> acontece a simulação do algoritmo de eleição de </w:t>
      </w:r>
      <w:proofErr w:type="spellStart"/>
      <w:r w:rsidR="008A073A">
        <w:rPr>
          <w:lang w:val="pt-BR"/>
        </w:rPr>
        <w:t>bully</w:t>
      </w:r>
      <w:proofErr w:type="spellEnd"/>
      <w:r w:rsidRPr="0018686B">
        <w:rPr>
          <w:lang w:val="pt-BR"/>
        </w:rPr>
        <w:t>.</w:t>
      </w:r>
      <w:r w:rsidR="008A073A">
        <w:rPr>
          <w:lang w:val="pt-BR"/>
        </w:rPr>
        <w:t xml:space="preserve"> Primeiro, 5 processos são criados, para eficiência na visualização dos resultados. Após a criação dos processos, um nó aleatório convoca uma eleição e o nó com maior ID é eleito.</w:t>
      </w:r>
    </w:p>
    <w:p w14:paraId="090D5074" w14:textId="101275E9" w:rsidR="009B2BF3" w:rsidRDefault="009B2BF3" w:rsidP="00AA666D">
      <w:pPr>
        <w:rPr>
          <w:lang w:val="pt-BR"/>
        </w:rPr>
      </w:pPr>
      <w:r>
        <w:rPr>
          <w:lang w:val="pt-BR"/>
        </w:rPr>
        <w:t>Para simular a falha e a recuperação do nó líder, uma variável “</w:t>
      </w:r>
      <w:proofErr w:type="spellStart"/>
      <w:r>
        <w:rPr>
          <w:lang w:val="pt-BR"/>
        </w:rPr>
        <w:t>leader</w:t>
      </w:r>
      <w:proofErr w:type="spellEnd"/>
      <w:r>
        <w:rPr>
          <w:lang w:val="pt-BR"/>
        </w:rPr>
        <w:t>” foi criada para armazenar a informação de quem ganhou a eleição. Então, são chamadas as funções “</w:t>
      </w:r>
      <w:proofErr w:type="spellStart"/>
      <w:r>
        <w:rPr>
          <w:lang w:val="pt-BR"/>
        </w:rPr>
        <w:t>fail</w:t>
      </w:r>
      <w:proofErr w:type="spellEnd"/>
      <w:r>
        <w:rPr>
          <w:lang w:val="pt-BR"/>
        </w:rPr>
        <w:t>” e “</w:t>
      </w:r>
      <w:proofErr w:type="spellStart"/>
      <w:r>
        <w:rPr>
          <w:lang w:val="pt-BR"/>
        </w:rPr>
        <w:t>recover</w:t>
      </w:r>
      <w:proofErr w:type="spellEnd"/>
      <w:r>
        <w:rPr>
          <w:lang w:val="pt-BR"/>
        </w:rPr>
        <w:t>”, a fim de completar a simulação dos erros no nó líder, onde ambas funções convocam novas eleições.</w:t>
      </w:r>
    </w:p>
    <w:p w14:paraId="44F8EAAC" w14:textId="77777777" w:rsidR="00AA666D" w:rsidRDefault="00AA666D" w:rsidP="00AA666D">
      <w:pPr>
        <w:rPr>
          <w:lang w:val="pt-BR"/>
        </w:rPr>
      </w:pPr>
      <w:r>
        <w:rPr>
          <w:lang w:val="pt-BR"/>
        </w:rPr>
        <w:lastRenderedPageBreak/>
        <w:t>A explicação para cada pedaço do código consiste nos comentários da imagem abaixo.</w:t>
      </w:r>
    </w:p>
    <w:p w14:paraId="1D879805" w14:textId="52D8DD96" w:rsidR="00147B54" w:rsidRDefault="00147B54" w:rsidP="00AA666D">
      <w:pPr>
        <w:rPr>
          <w:lang w:val="pt-BR"/>
        </w:rPr>
      </w:pPr>
      <w:r>
        <w:rPr>
          <w:noProof/>
        </w:rPr>
        <w:drawing>
          <wp:inline distT="0" distB="0" distL="0" distR="0" wp14:anchorId="64B9923D" wp14:editId="5B4036C5">
            <wp:extent cx="5274310" cy="2769235"/>
            <wp:effectExtent l="0" t="0" r="2540" b="0"/>
            <wp:docPr id="172797702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77023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CE42" w14:textId="50A770F1" w:rsidR="00F65255" w:rsidRPr="00762137" w:rsidRDefault="00F65255" w:rsidP="00F65255">
      <w:pPr>
        <w:pStyle w:val="Ttulo1"/>
      </w:pPr>
      <w:bookmarkStart w:id="10" w:name="_Toc192025510"/>
      <w:r>
        <w:t xml:space="preserve">Questão </w:t>
      </w:r>
      <w:r>
        <w:t>4</w:t>
      </w:r>
      <w:r>
        <w:t xml:space="preserve"> – </w:t>
      </w:r>
      <w:r w:rsidRPr="00F65255">
        <w:t>Detecção de Falhas em Sistemas Distribuídos</w:t>
      </w:r>
      <w:bookmarkEnd w:id="10"/>
    </w:p>
    <w:p w14:paraId="41C2A1D4" w14:textId="77777777" w:rsidR="00F65255" w:rsidRDefault="00F65255" w:rsidP="00F65255">
      <w:pPr>
        <w:pStyle w:val="Ttulo2"/>
        <w:rPr>
          <w:lang w:val="pt-BR"/>
        </w:rPr>
      </w:pPr>
      <w:bookmarkStart w:id="11" w:name="_Toc192025511"/>
      <w:r>
        <w:rPr>
          <w:lang w:val="pt-BR"/>
        </w:rPr>
        <w:t>Como Executar o Sistema (Windows)</w:t>
      </w:r>
      <w:bookmarkEnd w:id="11"/>
    </w:p>
    <w:p w14:paraId="62C71290" w14:textId="04AF2B3E" w:rsidR="00F65255" w:rsidRPr="00F65255" w:rsidRDefault="00F65255" w:rsidP="00F65255">
      <w:pPr>
        <w:pStyle w:val="Numerada"/>
        <w:numPr>
          <w:ilvl w:val="0"/>
          <w:numId w:val="28"/>
        </w:numPr>
        <w:rPr>
          <w:lang w:val="pt-BR"/>
        </w:rPr>
      </w:pPr>
      <w:r w:rsidRPr="00F65255">
        <w:rPr>
          <w:lang w:val="pt-BR"/>
        </w:rPr>
        <w:t>Abra o CMD do Windows e entre na pasta onde está o arquivo “</w:t>
      </w:r>
      <w:r>
        <w:rPr>
          <w:lang w:val="pt-BR"/>
        </w:rPr>
        <w:t>monitor</w:t>
      </w:r>
      <w:r w:rsidRPr="008E5A77">
        <w:t>.py</w:t>
      </w:r>
      <w:r>
        <w:t>”</w:t>
      </w:r>
      <w:r w:rsidRPr="00F65255">
        <w:rPr>
          <w:lang w:val="pt-BR"/>
        </w:rPr>
        <w:t>.</w:t>
      </w:r>
      <w:r w:rsidR="00D83A69">
        <w:rPr>
          <w:lang w:val="pt-BR"/>
        </w:rPr>
        <w:br/>
      </w:r>
      <w:r>
        <w:rPr>
          <w:lang w:val="pt-BR"/>
        </w:rPr>
        <w:br/>
      </w:r>
      <w:r>
        <w:rPr>
          <w:noProof/>
        </w:rPr>
        <w:drawing>
          <wp:inline distT="0" distB="0" distL="0" distR="0" wp14:anchorId="428928D2" wp14:editId="4B763192">
            <wp:extent cx="5274310" cy="877570"/>
            <wp:effectExtent l="0" t="0" r="2540" b="0"/>
            <wp:docPr id="88209301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93018" name="Imagem 1" descr="Interface gráfica do usuário, 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349">
        <w:rPr>
          <w:lang w:val="pt-BR"/>
        </w:rPr>
        <w:br/>
      </w:r>
    </w:p>
    <w:p w14:paraId="0A200245" w14:textId="4F1A9727" w:rsidR="00F65255" w:rsidRDefault="00F65255" w:rsidP="00F65255">
      <w:pPr>
        <w:pStyle w:val="Numerada"/>
        <w:rPr>
          <w:lang w:val="pt-BR"/>
        </w:rPr>
      </w:pPr>
      <w:r>
        <w:rPr>
          <w:lang w:val="pt-BR"/>
        </w:rPr>
        <w:t xml:space="preserve">Execute o sistema </w:t>
      </w:r>
      <w:r>
        <w:rPr>
          <w:lang w:val="pt-BR"/>
        </w:rPr>
        <w:t xml:space="preserve">de monitoramento </w:t>
      </w:r>
      <w:r>
        <w:rPr>
          <w:lang w:val="pt-BR"/>
        </w:rPr>
        <w:t>utilizando o comando “</w:t>
      </w:r>
      <w:r w:rsidRPr="00762137">
        <w:rPr>
          <w:color w:val="1AB39F" w:themeColor="accent6"/>
          <w:lang w:val="pt-BR"/>
        </w:rPr>
        <w:t xml:space="preserve">python </w:t>
      </w:r>
      <w:r>
        <w:rPr>
          <w:color w:val="1AB39F" w:themeColor="accent6"/>
          <w:lang w:val="pt-BR"/>
        </w:rPr>
        <w:t>monitor</w:t>
      </w:r>
      <w:r w:rsidRPr="00F76720">
        <w:rPr>
          <w:color w:val="1AB39F" w:themeColor="accent6"/>
          <w:lang w:val="pt-BR"/>
        </w:rPr>
        <w:t>.py</w:t>
      </w:r>
      <w:r>
        <w:rPr>
          <w:lang w:val="pt-BR"/>
        </w:rPr>
        <w:t>”</w:t>
      </w:r>
      <w:r w:rsidR="00D83A69">
        <w:rPr>
          <w:lang w:val="pt-BR"/>
        </w:rPr>
        <w:br/>
      </w:r>
      <w:r>
        <w:rPr>
          <w:lang w:val="pt-BR"/>
        </w:rPr>
        <w:br/>
      </w:r>
      <w:r w:rsidR="004B1349">
        <w:rPr>
          <w:noProof/>
        </w:rPr>
        <w:drawing>
          <wp:inline distT="0" distB="0" distL="0" distR="0" wp14:anchorId="08F8F81A" wp14:editId="0558D4A0">
            <wp:extent cx="5274310" cy="1137285"/>
            <wp:effectExtent l="0" t="0" r="2540" b="5715"/>
            <wp:docPr id="121144215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42157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349">
        <w:rPr>
          <w:lang w:val="pt-BR"/>
        </w:rPr>
        <w:br/>
      </w:r>
    </w:p>
    <w:p w14:paraId="3B4D8E0E" w14:textId="1757218F" w:rsidR="00F65255" w:rsidRDefault="00F65255" w:rsidP="00F65255">
      <w:pPr>
        <w:pStyle w:val="Numerada"/>
        <w:rPr>
          <w:lang w:val="pt-BR"/>
        </w:rPr>
      </w:pPr>
      <w:r>
        <w:rPr>
          <w:lang w:val="pt-BR"/>
        </w:rPr>
        <w:t>Abra novas abas no terminal para cada novo nó que será monitorado</w:t>
      </w:r>
      <w:r w:rsidR="00D83A69">
        <w:rPr>
          <w:lang w:val="pt-BR"/>
        </w:rPr>
        <w:br/>
      </w:r>
      <w:r w:rsidR="004B1349">
        <w:rPr>
          <w:lang w:val="pt-BR"/>
        </w:rPr>
        <w:br/>
      </w:r>
      <w:r w:rsidR="004B1349">
        <w:rPr>
          <w:noProof/>
        </w:rPr>
        <w:lastRenderedPageBreak/>
        <w:drawing>
          <wp:inline distT="0" distB="0" distL="0" distR="0" wp14:anchorId="30B07896" wp14:editId="18EAEF79">
            <wp:extent cx="5274310" cy="1600835"/>
            <wp:effectExtent l="0" t="0" r="2540" b="0"/>
            <wp:docPr id="174862454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24543" name="Imagem 1" descr="Interface gráfica do usuário, 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349">
        <w:rPr>
          <w:lang w:val="pt-BR"/>
        </w:rPr>
        <w:br/>
      </w:r>
    </w:p>
    <w:p w14:paraId="630DD2E3" w14:textId="076B2F1D" w:rsidR="00F65255" w:rsidRDefault="00F65255" w:rsidP="00F65255">
      <w:pPr>
        <w:pStyle w:val="Numerada"/>
        <w:rPr>
          <w:lang w:val="pt-BR"/>
        </w:rPr>
      </w:pPr>
      <w:r w:rsidRPr="00F65255">
        <w:rPr>
          <w:lang w:val="pt-BR"/>
        </w:rPr>
        <w:t xml:space="preserve">Para </w:t>
      </w:r>
      <w:r>
        <w:rPr>
          <w:lang w:val="pt-BR"/>
        </w:rPr>
        <w:t>ativar</w:t>
      </w:r>
      <w:r w:rsidRPr="00F65255">
        <w:rPr>
          <w:lang w:val="pt-BR"/>
        </w:rPr>
        <w:t xml:space="preserve"> um n</w:t>
      </w:r>
      <w:r>
        <w:rPr>
          <w:lang w:val="pt-BR"/>
        </w:rPr>
        <w:t>ó</w:t>
      </w:r>
      <w:r w:rsidRPr="00F65255">
        <w:rPr>
          <w:lang w:val="pt-BR"/>
        </w:rPr>
        <w:t xml:space="preserve"> </w:t>
      </w:r>
      <w:r>
        <w:rPr>
          <w:lang w:val="pt-BR"/>
        </w:rPr>
        <w:t>execute no terminal</w:t>
      </w:r>
      <w:r w:rsidRPr="00F65255">
        <w:rPr>
          <w:lang w:val="pt-BR"/>
        </w:rPr>
        <w:t xml:space="preserve">: </w:t>
      </w:r>
      <w:r w:rsidR="004B1349">
        <w:rPr>
          <w:lang w:val="pt-BR"/>
        </w:rPr>
        <w:t>“</w:t>
      </w:r>
      <w:r w:rsidRPr="004B1349">
        <w:rPr>
          <w:color w:val="1AB39F" w:themeColor="accent6"/>
          <w:lang w:val="pt-BR"/>
        </w:rPr>
        <w:t>python node.py &lt;</w:t>
      </w:r>
      <w:proofErr w:type="spellStart"/>
      <w:r w:rsidRPr="004B1349">
        <w:rPr>
          <w:color w:val="1AB39F" w:themeColor="accent6"/>
          <w:lang w:val="pt-BR"/>
        </w:rPr>
        <w:t>node_id</w:t>
      </w:r>
      <w:proofErr w:type="spellEnd"/>
      <w:r w:rsidRPr="004B1349">
        <w:rPr>
          <w:color w:val="1AB39F" w:themeColor="accent6"/>
          <w:lang w:val="pt-BR"/>
        </w:rPr>
        <w:t>&gt;</w:t>
      </w:r>
      <w:r w:rsidR="004B1349" w:rsidRPr="004B1349">
        <w:rPr>
          <w:lang w:val="pt-BR"/>
        </w:rPr>
        <w:t>”</w:t>
      </w:r>
      <w:r w:rsidR="004B1349">
        <w:rPr>
          <w:lang w:val="pt-BR"/>
        </w:rPr>
        <w:t xml:space="preserve">, onde </w:t>
      </w:r>
      <w:proofErr w:type="spellStart"/>
      <w:r w:rsidR="004B1349">
        <w:rPr>
          <w:lang w:val="pt-BR"/>
        </w:rPr>
        <w:t>node_id</w:t>
      </w:r>
      <w:proofErr w:type="spellEnd"/>
      <w:r w:rsidR="004B1349">
        <w:rPr>
          <w:lang w:val="pt-BR"/>
        </w:rPr>
        <w:t xml:space="preserve"> é um número inteiro que será o ID daquele nó.</w:t>
      </w:r>
      <w:r w:rsidR="004B1349">
        <w:rPr>
          <w:lang w:val="pt-BR"/>
        </w:rPr>
        <w:br/>
      </w:r>
      <w:r w:rsidR="004B1349">
        <w:rPr>
          <w:lang w:val="pt-BR"/>
        </w:rPr>
        <w:br/>
      </w:r>
      <w:r w:rsidR="004B1349">
        <w:rPr>
          <w:noProof/>
        </w:rPr>
        <w:drawing>
          <wp:inline distT="0" distB="0" distL="0" distR="0" wp14:anchorId="6AE59EE2" wp14:editId="5CFD151D">
            <wp:extent cx="5274310" cy="2220595"/>
            <wp:effectExtent l="0" t="0" r="2540" b="8255"/>
            <wp:docPr id="4367463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630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349">
        <w:rPr>
          <w:lang w:val="pt-BR"/>
        </w:rPr>
        <w:br/>
      </w:r>
    </w:p>
    <w:p w14:paraId="051F2E7D" w14:textId="0E0985CB" w:rsidR="004B1349" w:rsidRDefault="004B1349" w:rsidP="00F65255">
      <w:pPr>
        <w:pStyle w:val="Numerada"/>
        <w:rPr>
          <w:lang w:val="pt-BR"/>
        </w:rPr>
      </w:pPr>
      <w:r>
        <w:rPr>
          <w:lang w:val="pt-BR"/>
        </w:rPr>
        <w:t>Para interromper um nó aperte os botões “Ctrl” + “C” do teclado.</w:t>
      </w:r>
      <w:r w:rsidR="00B72399">
        <w:rPr>
          <w:lang w:val="pt-BR"/>
        </w:rPr>
        <w:t xml:space="preserve"> O monitor exibirá uma mensagem de falha no nó interrompido.</w:t>
      </w:r>
      <w:r>
        <w:rPr>
          <w:lang w:val="pt-BR"/>
        </w:rPr>
        <w:br/>
      </w:r>
      <w:r>
        <w:rPr>
          <w:lang w:val="pt-BR"/>
        </w:rPr>
        <w:br/>
      </w:r>
      <w:r>
        <w:rPr>
          <w:noProof/>
        </w:rPr>
        <w:drawing>
          <wp:inline distT="0" distB="0" distL="0" distR="0" wp14:anchorId="35F8FFF6" wp14:editId="3C51B29F">
            <wp:extent cx="5274310" cy="2803525"/>
            <wp:effectExtent l="0" t="0" r="2540" b="0"/>
            <wp:docPr id="35367144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71448" name="Imagem 1" descr="Interface gráfica do usuário, 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399">
        <w:rPr>
          <w:lang w:val="pt-BR"/>
        </w:rPr>
        <w:br/>
      </w:r>
      <w:r w:rsidR="00B72399">
        <w:rPr>
          <w:lang w:val="pt-BR"/>
        </w:rPr>
        <w:br/>
        <w:t xml:space="preserve">Caso todos os nós sejam interrompidos, o monitor enviará uma mensagem de falha </w:t>
      </w:r>
      <w:r w:rsidR="00B72399">
        <w:rPr>
          <w:lang w:val="pt-BR"/>
        </w:rPr>
        <w:lastRenderedPageBreak/>
        <w:t>crítica.</w:t>
      </w:r>
      <w:r w:rsidR="00B72399">
        <w:rPr>
          <w:lang w:val="pt-BR"/>
        </w:rPr>
        <w:br/>
      </w:r>
      <w:r w:rsidR="00B72399">
        <w:rPr>
          <w:lang w:val="pt-BR"/>
        </w:rPr>
        <w:br/>
      </w:r>
      <w:r w:rsidR="00B72399">
        <w:rPr>
          <w:noProof/>
        </w:rPr>
        <w:drawing>
          <wp:inline distT="0" distB="0" distL="0" distR="0" wp14:anchorId="462E709D" wp14:editId="55140E36">
            <wp:extent cx="5274310" cy="2795270"/>
            <wp:effectExtent l="0" t="0" r="2540" b="5080"/>
            <wp:docPr id="10100765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76541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CF4E" w14:textId="77777777" w:rsidR="00F65255" w:rsidRDefault="00F65255" w:rsidP="00F65255">
      <w:pPr>
        <w:pStyle w:val="Ttulo2"/>
        <w:rPr>
          <w:lang w:val="pt-BR"/>
        </w:rPr>
      </w:pPr>
      <w:bookmarkStart w:id="12" w:name="_Toc192025512"/>
      <w:r>
        <w:rPr>
          <w:lang w:val="pt-BR"/>
        </w:rPr>
        <w:t>Explicação do Código</w:t>
      </w:r>
      <w:bookmarkEnd w:id="12"/>
    </w:p>
    <w:p w14:paraId="3A32A81F" w14:textId="00881259" w:rsidR="00F65255" w:rsidRDefault="00D83A69" w:rsidP="00F65255">
      <w:pPr>
        <w:pStyle w:val="Ttulo4"/>
        <w:rPr>
          <w:lang w:val="pt-BR"/>
        </w:rPr>
      </w:pPr>
      <w:r>
        <w:rPr>
          <w:lang w:val="pt-BR"/>
        </w:rPr>
        <w:t>Detecção de Falhas utilizando Heartbeat</w:t>
      </w:r>
    </w:p>
    <w:p w14:paraId="28BBCE75" w14:textId="7A56D8B6" w:rsidR="00164D99" w:rsidRDefault="00164D99" w:rsidP="00164D99">
      <w:pPr>
        <w:rPr>
          <w:lang w:val="pt-BR"/>
        </w:rPr>
      </w:pPr>
      <w:r>
        <w:rPr>
          <w:lang w:val="pt-BR"/>
        </w:rPr>
        <w:t xml:space="preserve">O código para esse sistema também é composto por dois arquivos: o arquivo </w:t>
      </w:r>
      <w:r>
        <w:rPr>
          <w:i/>
          <w:iCs/>
          <w:color w:val="007DEB" w:themeColor="background2" w:themeShade="80"/>
          <w:lang w:val="pt-BR"/>
        </w:rPr>
        <w:t>monitor</w:t>
      </w:r>
      <w:r w:rsidRPr="008E5A77">
        <w:rPr>
          <w:i/>
          <w:iCs/>
          <w:color w:val="007DEB" w:themeColor="background2" w:themeShade="80"/>
          <w:lang w:val="pt-BR"/>
        </w:rPr>
        <w:t>.py</w:t>
      </w:r>
      <w:r>
        <w:rPr>
          <w:lang w:val="pt-BR"/>
        </w:rPr>
        <w:t xml:space="preserve">, que </w:t>
      </w:r>
      <w:r>
        <w:rPr>
          <w:lang w:val="pt-BR"/>
        </w:rPr>
        <w:t xml:space="preserve">simula um sistema de detecção de falhas em um sistema distribuído utilizando o mecanismo “Heartbeat”; e o arquivo </w:t>
      </w:r>
      <w:r w:rsidRPr="00B302AF">
        <w:rPr>
          <w:i/>
          <w:iCs/>
          <w:color w:val="007DEB" w:themeColor="background2" w:themeShade="80"/>
          <w:lang w:val="pt-BR"/>
        </w:rPr>
        <w:t>node.py</w:t>
      </w:r>
      <w:r>
        <w:rPr>
          <w:lang w:val="pt-BR"/>
        </w:rPr>
        <w:t>, que simula um nó desse sistema</w:t>
      </w:r>
      <w:r>
        <w:rPr>
          <w:lang w:val="pt-BR"/>
        </w:rPr>
        <w:t>.</w:t>
      </w:r>
    </w:p>
    <w:p w14:paraId="225A54ED" w14:textId="06EFF15E" w:rsidR="00B302AF" w:rsidRDefault="00B302AF" w:rsidP="00B302AF">
      <w:pPr>
        <w:pStyle w:val="Ttulo4"/>
        <w:rPr>
          <w:lang w:val="pt-BR"/>
        </w:rPr>
      </w:pPr>
      <w:r>
        <w:rPr>
          <w:lang w:val="pt-BR"/>
        </w:rPr>
        <w:t>monitor</w:t>
      </w:r>
      <w:r>
        <w:rPr>
          <w:lang w:val="pt-BR"/>
        </w:rPr>
        <w:t>.py</w:t>
      </w:r>
    </w:p>
    <w:p w14:paraId="665811BC" w14:textId="07184E43" w:rsidR="00164D99" w:rsidRDefault="00B302AF" w:rsidP="00164D99">
      <w:pPr>
        <w:rPr>
          <w:lang w:val="pt-BR"/>
        </w:rPr>
      </w:pPr>
      <w:r>
        <w:rPr>
          <w:lang w:val="pt-BR"/>
        </w:rPr>
        <w:t xml:space="preserve">Esse </w:t>
      </w:r>
      <w:r w:rsidR="00F65255">
        <w:rPr>
          <w:lang w:val="pt-BR"/>
        </w:rPr>
        <w:t xml:space="preserve">arquivo define </w:t>
      </w:r>
      <w:r w:rsidR="00164D99">
        <w:rPr>
          <w:lang w:val="pt-BR"/>
        </w:rPr>
        <w:t>os métodos para receber os heartbeats, detectar e tratar as falhas, simulando um servidor de pedidos de compra</w:t>
      </w:r>
      <w:r w:rsidR="00F65255">
        <w:rPr>
          <w:lang w:val="pt-BR"/>
        </w:rPr>
        <w:t>, conforme exemplo dado em sala de aula</w:t>
      </w:r>
      <w:r w:rsidR="00164D99">
        <w:rPr>
          <w:lang w:val="pt-BR"/>
        </w:rPr>
        <w:t>.</w:t>
      </w:r>
      <w:r>
        <w:rPr>
          <w:lang w:val="pt-BR"/>
        </w:rPr>
        <w:t xml:space="preserve"> </w:t>
      </w:r>
      <w:r w:rsidR="00164D99">
        <w:rPr>
          <w:lang w:val="pt-BR"/>
        </w:rPr>
        <w:t>A explicação para cada linha do código consiste nos comentários da</w:t>
      </w:r>
      <w:r>
        <w:rPr>
          <w:lang w:val="pt-BR"/>
        </w:rPr>
        <w:t>s</w:t>
      </w:r>
      <w:r w:rsidR="00164D99">
        <w:rPr>
          <w:lang w:val="pt-BR"/>
        </w:rPr>
        <w:t xml:space="preserve"> image</w:t>
      </w:r>
      <w:r>
        <w:rPr>
          <w:lang w:val="pt-BR"/>
        </w:rPr>
        <w:t>ns</w:t>
      </w:r>
      <w:r w:rsidR="00164D99">
        <w:rPr>
          <w:lang w:val="pt-BR"/>
        </w:rPr>
        <w:t xml:space="preserve"> abaixo.</w:t>
      </w:r>
    </w:p>
    <w:p w14:paraId="06C67A82" w14:textId="070EDB41" w:rsidR="00B302AF" w:rsidRDefault="00B302AF" w:rsidP="00164D9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FFE0AE1" wp14:editId="13E9AF88">
            <wp:extent cx="5274310" cy="3302000"/>
            <wp:effectExtent l="0" t="0" r="2540" b="0"/>
            <wp:docPr id="63603840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8403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CEE1" w14:textId="3A8188F8" w:rsidR="00B302AF" w:rsidRDefault="00B302AF" w:rsidP="00164D99">
      <w:pPr>
        <w:rPr>
          <w:lang w:val="pt-BR"/>
        </w:rPr>
      </w:pPr>
      <w:r>
        <w:rPr>
          <w:noProof/>
        </w:rPr>
        <w:drawing>
          <wp:inline distT="0" distB="0" distL="0" distR="0" wp14:anchorId="16706019" wp14:editId="3EE63A9F">
            <wp:extent cx="5274310" cy="3081655"/>
            <wp:effectExtent l="0" t="0" r="2540" b="4445"/>
            <wp:docPr id="21000674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7436" name="Imagem 1" descr="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17AF" w14:textId="61225382" w:rsidR="00B302AF" w:rsidRDefault="00B302AF" w:rsidP="00B302AF">
      <w:pPr>
        <w:pStyle w:val="Ttulo4"/>
        <w:rPr>
          <w:lang w:val="pt-BR"/>
        </w:rPr>
      </w:pPr>
      <w:r>
        <w:rPr>
          <w:lang w:val="pt-BR"/>
        </w:rPr>
        <w:t>node</w:t>
      </w:r>
      <w:r>
        <w:rPr>
          <w:lang w:val="pt-BR"/>
        </w:rPr>
        <w:t>.py</w:t>
      </w:r>
    </w:p>
    <w:p w14:paraId="583F16D6" w14:textId="77777777" w:rsidR="00B302AF" w:rsidRDefault="00164D99" w:rsidP="00B302AF">
      <w:pPr>
        <w:rPr>
          <w:lang w:val="pt-BR"/>
        </w:rPr>
      </w:pPr>
      <w:r>
        <w:rPr>
          <w:lang w:val="pt-BR"/>
        </w:rPr>
        <w:t>Já</w:t>
      </w:r>
      <w:r w:rsidR="00F65255">
        <w:rPr>
          <w:lang w:val="pt-BR"/>
        </w:rPr>
        <w:t xml:space="preserve"> o arquivo </w:t>
      </w:r>
      <w:r w:rsidR="00D83A69" w:rsidRPr="00B302AF">
        <w:rPr>
          <w:lang w:val="pt-BR"/>
        </w:rPr>
        <w:t>node</w:t>
      </w:r>
      <w:r w:rsidR="00F65255" w:rsidRPr="00B302AF">
        <w:rPr>
          <w:lang w:val="pt-BR"/>
        </w:rPr>
        <w:t>.py</w:t>
      </w:r>
      <w:r w:rsidRPr="00B302AF">
        <w:rPr>
          <w:color w:val="auto"/>
          <w:lang w:val="pt-BR"/>
        </w:rPr>
        <w:t xml:space="preserve"> </w:t>
      </w:r>
      <w:r>
        <w:rPr>
          <w:lang w:val="pt-BR"/>
        </w:rPr>
        <w:t>busca simular um nó em um sistema distribuído, esse nó envia os heartbeats para o monitor a cada 5 segundos e pode ser instanciado diversas vezes, bem como interrompido a qualquer momento.</w:t>
      </w:r>
      <w:r w:rsidR="00B302AF">
        <w:rPr>
          <w:lang w:val="pt-BR"/>
        </w:rPr>
        <w:t xml:space="preserve"> </w:t>
      </w:r>
      <w:r w:rsidR="00B302AF" w:rsidRPr="00B302AF">
        <w:rPr>
          <w:lang w:val="pt-BR"/>
        </w:rPr>
        <w:t>A explicação para cada linha do código consiste nos comentários da imagem abaixo.</w:t>
      </w:r>
    </w:p>
    <w:p w14:paraId="74717AC0" w14:textId="62827B16" w:rsidR="00AA666D" w:rsidRPr="009C13EC" w:rsidRDefault="00B302AF" w:rsidP="00B302A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1D0F54F" wp14:editId="2D8AABFC">
            <wp:extent cx="5274310" cy="3275330"/>
            <wp:effectExtent l="0" t="0" r="2540" b="1270"/>
            <wp:docPr id="113920728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07286" name="Imagem 1" descr="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2BA6" w14:textId="77777777" w:rsidR="00F76720" w:rsidRPr="00B12E71" w:rsidRDefault="00F76720" w:rsidP="00B12E71">
      <w:pPr>
        <w:rPr>
          <w:lang w:val="pt-BR"/>
        </w:rPr>
      </w:pPr>
    </w:p>
    <w:sectPr w:rsidR="00F76720" w:rsidRPr="00B12E71" w:rsidSect="0089714F">
      <w:footerReference w:type="default" r:id="rId32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8F111" w14:textId="77777777" w:rsidR="00487FE6" w:rsidRDefault="00487FE6" w:rsidP="00C6554A">
      <w:pPr>
        <w:spacing w:before="0" w:after="0" w:line="240" w:lineRule="auto"/>
      </w:pPr>
      <w:r>
        <w:separator/>
      </w:r>
    </w:p>
  </w:endnote>
  <w:endnote w:type="continuationSeparator" w:id="0">
    <w:p w14:paraId="5AA918B8" w14:textId="77777777" w:rsidR="00487FE6" w:rsidRDefault="00487FE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F47A9E" w14:textId="77777777" w:rsidR="007F4A8C" w:rsidRDefault="00ED7C44">
    <w:pPr>
      <w:pStyle w:val="Rodap"/>
    </w:pPr>
    <w:r>
      <w:rPr>
        <w:lang w:val="pt-BR" w:bidi="pt-BR"/>
      </w:rPr>
      <w:t xml:space="preserve">Página </w:t>
    </w:r>
    <w:r>
      <w:rPr>
        <w:lang w:val="pt-BR" w:bidi="pt-BR"/>
      </w:rPr>
      <w:fldChar w:fldCharType="begin"/>
    </w:r>
    <w:r>
      <w:rPr>
        <w:lang w:val="pt-BR" w:bidi="pt-BR"/>
      </w:rPr>
      <w:instrText xml:space="preserve"> PAGE  \* Arabic  \* MERGEFORMAT </w:instrText>
    </w:r>
    <w:r>
      <w:rPr>
        <w:lang w:val="pt-BR" w:bidi="pt-BR"/>
      </w:rPr>
      <w:fldChar w:fldCharType="separate"/>
    </w:r>
    <w:r w:rsidR="0089714F">
      <w:rPr>
        <w:noProof/>
        <w:lang w:val="pt-BR" w:bidi="pt-BR"/>
      </w:rPr>
      <w:t>1</w:t>
    </w:r>
    <w:r>
      <w:rPr>
        <w:lang w:val="pt-BR" w:bidi="pt-B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A6BF4E" w14:textId="77777777" w:rsidR="00487FE6" w:rsidRDefault="00487FE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60BFF32" w14:textId="77777777" w:rsidR="00487FE6" w:rsidRDefault="00487FE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066101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313E7746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19828637">
    <w:abstractNumId w:val="9"/>
  </w:num>
  <w:num w:numId="2" w16cid:durableId="1899708298">
    <w:abstractNumId w:val="8"/>
  </w:num>
  <w:num w:numId="3" w16cid:durableId="1826774567">
    <w:abstractNumId w:val="8"/>
  </w:num>
  <w:num w:numId="4" w16cid:durableId="1478644046">
    <w:abstractNumId w:val="9"/>
  </w:num>
  <w:num w:numId="5" w16cid:durableId="470755701">
    <w:abstractNumId w:val="12"/>
  </w:num>
  <w:num w:numId="6" w16cid:durableId="1581409779">
    <w:abstractNumId w:val="10"/>
  </w:num>
  <w:num w:numId="7" w16cid:durableId="1399474627">
    <w:abstractNumId w:val="11"/>
  </w:num>
  <w:num w:numId="8" w16cid:durableId="791675157">
    <w:abstractNumId w:val="7"/>
  </w:num>
  <w:num w:numId="9" w16cid:durableId="208689099">
    <w:abstractNumId w:val="6"/>
  </w:num>
  <w:num w:numId="10" w16cid:durableId="1042291506">
    <w:abstractNumId w:val="5"/>
  </w:num>
  <w:num w:numId="11" w16cid:durableId="2043049832">
    <w:abstractNumId w:val="4"/>
  </w:num>
  <w:num w:numId="12" w16cid:durableId="378824646">
    <w:abstractNumId w:val="3"/>
  </w:num>
  <w:num w:numId="13" w16cid:durableId="163714338">
    <w:abstractNumId w:val="2"/>
  </w:num>
  <w:num w:numId="14" w16cid:durableId="404298670">
    <w:abstractNumId w:val="1"/>
  </w:num>
  <w:num w:numId="15" w16cid:durableId="44137498">
    <w:abstractNumId w:val="0"/>
  </w:num>
  <w:num w:numId="16" w16cid:durableId="1699890617">
    <w:abstractNumId w:val="8"/>
  </w:num>
  <w:num w:numId="17" w16cid:durableId="1259632950">
    <w:abstractNumId w:val="8"/>
    <w:lvlOverride w:ilvl="0">
      <w:startOverride w:val="1"/>
    </w:lvlOverride>
  </w:num>
  <w:num w:numId="18" w16cid:durableId="1968974207">
    <w:abstractNumId w:val="8"/>
  </w:num>
  <w:num w:numId="19" w16cid:durableId="1861354096">
    <w:abstractNumId w:val="8"/>
  </w:num>
  <w:num w:numId="20" w16cid:durableId="122769022">
    <w:abstractNumId w:val="8"/>
  </w:num>
  <w:num w:numId="21" w16cid:durableId="904527923">
    <w:abstractNumId w:val="8"/>
  </w:num>
  <w:num w:numId="22" w16cid:durableId="1514225871">
    <w:abstractNumId w:val="8"/>
  </w:num>
  <w:num w:numId="23" w16cid:durableId="152533337">
    <w:abstractNumId w:val="8"/>
  </w:num>
  <w:num w:numId="24" w16cid:durableId="173151368">
    <w:abstractNumId w:val="8"/>
  </w:num>
  <w:num w:numId="25" w16cid:durableId="1722367514">
    <w:abstractNumId w:val="8"/>
    <w:lvlOverride w:ilvl="0">
      <w:startOverride w:val="1"/>
    </w:lvlOverride>
  </w:num>
  <w:num w:numId="26" w16cid:durableId="544561119">
    <w:abstractNumId w:val="8"/>
  </w:num>
  <w:num w:numId="27" w16cid:durableId="565337971">
    <w:abstractNumId w:val="8"/>
  </w:num>
  <w:num w:numId="28" w16cid:durableId="956185166">
    <w:abstractNumId w:val="8"/>
    <w:lvlOverride w:ilvl="0">
      <w:startOverride w:val="1"/>
    </w:lvlOverride>
  </w:num>
  <w:num w:numId="29" w16cid:durableId="1573157809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97"/>
    <w:rsid w:val="000331A2"/>
    <w:rsid w:val="00034E37"/>
    <w:rsid w:val="000D268A"/>
    <w:rsid w:val="000E3DC1"/>
    <w:rsid w:val="000F07AC"/>
    <w:rsid w:val="00104C75"/>
    <w:rsid w:val="00132071"/>
    <w:rsid w:val="00136260"/>
    <w:rsid w:val="001364B1"/>
    <w:rsid w:val="00147B54"/>
    <w:rsid w:val="00164D99"/>
    <w:rsid w:val="0018686B"/>
    <w:rsid w:val="0022654E"/>
    <w:rsid w:val="0023423F"/>
    <w:rsid w:val="002554CD"/>
    <w:rsid w:val="00293B83"/>
    <w:rsid w:val="002B4294"/>
    <w:rsid w:val="002E3E41"/>
    <w:rsid w:val="002F29E1"/>
    <w:rsid w:val="00333D0D"/>
    <w:rsid w:val="00370960"/>
    <w:rsid w:val="003B0F5C"/>
    <w:rsid w:val="003B672D"/>
    <w:rsid w:val="003C2060"/>
    <w:rsid w:val="003C7E26"/>
    <w:rsid w:val="004600E9"/>
    <w:rsid w:val="00487FE6"/>
    <w:rsid w:val="004B1349"/>
    <w:rsid w:val="004C049F"/>
    <w:rsid w:val="004E48CA"/>
    <w:rsid w:val="005000E2"/>
    <w:rsid w:val="00560A74"/>
    <w:rsid w:val="00582F52"/>
    <w:rsid w:val="005C0E40"/>
    <w:rsid w:val="005D4794"/>
    <w:rsid w:val="005F4B80"/>
    <w:rsid w:val="00616DF4"/>
    <w:rsid w:val="006A3CE7"/>
    <w:rsid w:val="006A5C83"/>
    <w:rsid w:val="006D5799"/>
    <w:rsid w:val="00700E65"/>
    <w:rsid w:val="00723317"/>
    <w:rsid w:val="00761F83"/>
    <w:rsid w:val="00762137"/>
    <w:rsid w:val="00780795"/>
    <w:rsid w:val="007A7F18"/>
    <w:rsid w:val="007F4A8C"/>
    <w:rsid w:val="0089714F"/>
    <w:rsid w:val="008A073A"/>
    <w:rsid w:val="008A1FAF"/>
    <w:rsid w:val="008D5957"/>
    <w:rsid w:val="008E5A77"/>
    <w:rsid w:val="009B2BF3"/>
    <w:rsid w:val="009C13EC"/>
    <w:rsid w:val="00A41369"/>
    <w:rsid w:val="00A870B1"/>
    <w:rsid w:val="00AA666D"/>
    <w:rsid w:val="00B01B69"/>
    <w:rsid w:val="00B12E71"/>
    <w:rsid w:val="00B302AF"/>
    <w:rsid w:val="00B6151D"/>
    <w:rsid w:val="00B72399"/>
    <w:rsid w:val="00BD264A"/>
    <w:rsid w:val="00BD7FF9"/>
    <w:rsid w:val="00C6554A"/>
    <w:rsid w:val="00C7417F"/>
    <w:rsid w:val="00C94411"/>
    <w:rsid w:val="00CA6591"/>
    <w:rsid w:val="00CC292A"/>
    <w:rsid w:val="00CE00BC"/>
    <w:rsid w:val="00D034B5"/>
    <w:rsid w:val="00D15397"/>
    <w:rsid w:val="00D2795E"/>
    <w:rsid w:val="00D83A69"/>
    <w:rsid w:val="00DA1F6E"/>
    <w:rsid w:val="00DB5285"/>
    <w:rsid w:val="00E24883"/>
    <w:rsid w:val="00E30D7A"/>
    <w:rsid w:val="00E87077"/>
    <w:rsid w:val="00EC5588"/>
    <w:rsid w:val="00ED109F"/>
    <w:rsid w:val="00ED7C44"/>
    <w:rsid w:val="00F65255"/>
    <w:rsid w:val="00F76720"/>
    <w:rsid w:val="00FC53D9"/>
    <w:rsid w:val="00FD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74A696"/>
  <w15:chartTrackingRefBased/>
  <w15:docId w15:val="{D60F16B9-5A86-430C-8DE3-B9E171CD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2AF"/>
  </w:style>
  <w:style w:type="paragraph" w:styleId="Ttulo1">
    <w:name w:val="heading 1"/>
    <w:basedOn w:val="Normal"/>
    <w:next w:val="Normal"/>
    <w:link w:val="Ttulo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320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320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7789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har">
    <w:name w:val="Título 2 Char"/>
    <w:basedOn w:val="Fontepargpadro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to">
    <w:name w:val="Informações de Contato"/>
    <w:basedOn w:val="Normal"/>
    <w:uiPriority w:val="4"/>
    <w:qFormat/>
    <w:rsid w:val="00C6554A"/>
    <w:pPr>
      <w:spacing w:before="0" w:after="0"/>
      <w:jc w:val="center"/>
    </w:pPr>
  </w:style>
  <w:style w:type="paragraph" w:styleId="Commarcador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har">
    <w:name w:val="Título Char"/>
    <w:basedOn w:val="Fontepargpadro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har">
    <w:name w:val="Subtítulo Char"/>
    <w:basedOn w:val="Fontepargpadr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har">
    <w:name w:val="Rodapé Char"/>
    <w:basedOn w:val="Fontepargpadro"/>
    <w:link w:val="Rodap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6554A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ada">
    <w:name w:val="List Number"/>
    <w:basedOn w:val="Normal"/>
    <w:uiPriority w:val="11"/>
    <w:unhideWhenUsed/>
    <w:qFormat/>
    <w:rsid w:val="00C6554A"/>
    <w:pPr>
      <w:numPr>
        <w:numId w:val="24"/>
      </w:numPr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Fontepargpadr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6554A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6554A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554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Fontepargpadr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EspaoReservado">
    <w:name w:val="Placeholder Text"/>
    <w:basedOn w:val="Fontepargpadro"/>
    <w:uiPriority w:val="99"/>
    <w:semiHidden/>
    <w:rsid w:val="00C6554A"/>
    <w:rPr>
      <w:color w:val="595959" w:themeColor="text1" w:themeTint="A6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6554A"/>
    <w:rPr>
      <w:rFonts w:ascii="Consolas" w:hAnsi="Consolas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rsid w:val="00132071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132071"/>
    <w:rPr>
      <w:rFonts w:asciiTheme="majorHAnsi" w:eastAsiaTheme="majorEastAsia" w:hAnsiTheme="majorHAnsi" w:cstheme="majorBidi"/>
      <w:color w:val="007789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5F4B80"/>
    <w:pPr>
      <w:spacing w:before="240" w:after="0" w:line="259" w:lineRule="auto"/>
      <w:contextualSpacing w:val="0"/>
      <w:outlineLvl w:val="9"/>
    </w:pPr>
    <w:rPr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F4B8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F4B8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nd\AppData\Roaming\Microsoft\Templates\Relat&#243;rio%20do%20aluno%20com%20f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61A5C-1D89-4237-AF05-CB756CA4C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do aluno com foto</Template>
  <TotalTime>1086</TotalTime>
  <Pages>1</Pages>
  <Words>1253</Words>
  <Characters>6770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Martinez</dc:creator>
  <cp:keywords/>
  <dc:description/>
  <cp:lastModifiedBy>Nestor Santos Ferreira</cp:lastModifiedBy>
  <cp:revision>34</cp:revision>
  <cp:lastPrinted>2025-03-05T04:03:00Z</cp:lastPrinted>
  <dcterms:created xsi:type="dcterms:W3CDTF">2024-12-08T23:55:00Z</dcterms:created>
  <dcterms:modified xsi:type="dcterms:W3CDTF">2025-03-05T04:08:00Z</dcterms:modified>
</cp:coreProperties>
</file>